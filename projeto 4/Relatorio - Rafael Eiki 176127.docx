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1079E95F" w:rsidR="00EC49FE" w:rsidRDefault="000B7D67" w:rsidP="0039084B">
      <w:pPr>
        <w:pStyle w:val="Title"/>
      </w:pPr>
      <w:r>
        <w:t>MC920 – Introdução ao Processamento Digital de Imagem</w:t>
      </w:r>
      <w:r>
        <w:br/>
        <w:t xml:space="preserve">Trabalho </w:t>
      </w:r>
      <w:r w:rsidR="005B67FB">
        <w:t>4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43274F" w:rsidRDefault="00EC49FE" w:rsidP="000B7D67">
      <w:pPr>
        <w:spacing w:before="240"/>
        <w:jc w:val="center"/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372B2432" w14:textId="427FC39D" w:rsidR="008719D9" w:rsidRDefault="005B67FB" w:rsidP="000A4256">
      <w:r>
        <w:t>Em diversas aplicações, é de grande interesse poder combinar imagens a fim de se obter uma visão mais completa da figura fotografada</w:t>
      </w:r>
      <w:r w:rsidR="008719D9">
        <w:t>.</w:t>
      </w:r>
      <w:r>
        <w:t xml:space="preserve"> Desde entretenimento e desejos pessoais até aplicações como visualizações por satélite, as fotos panorâmicas são bem versáteis em sua utilidade. No entanto, fazer esse processo manualmente pode ser bastante custoso, além de impreciso.</w:t>
      </w:r>
    </w:p>
    <w:p w14:paraId="3417EAC8" w14:textId="70B28CDE" w:rsidR="008719D9" w:rsidRDefault="008719D9" w:rsidP="000A4256">
      <w:r>
        <w:tab/>
      </w:r>
      <w:r w:rsidR="005B67FB">
        <w:t xml:space="preserve">Neste trabalho foi criado um algoritmo que a partir de duas imagens </w:t>
      </w:r>
      <w:r w:rsidR="005B67FB" w:rsidRPr="005B67FB">
        <w:br/>
      </w:r>
      <w:r w:rsidR="005B67FB" w:rsidRPr="005B67FB">
        <w:t>JPEG (</w:t>
      </w:r>
      <w:r w:rsidR="005B67FB" w:rsidRPr="005B67FB">
        <w:rPr>
          <w:i/>
          <w:iCs/>
        </w:rPr>
        <w:t xml:space="preserve">Joint </w:t>
      </w:r>
      <w:proofErr w:type="spellStart"/>
      <w:r w:rsidR="005B67FB" w:rsidRPr="005B67FB">
        <w:rPr>
          <w:i/>
          <w:iCs/>
        </w:rPr>
        <w:t>Photographic</w:t>
      </w:r>
      <w:proofErr w:type="spellEnd"/>
      <w:r w:rsidR="005B67FB" w:rsidRPr="005B67FB">
        <w:rPr>
          <w:i/>
          <w:iCs/>
        </w:rPr>
        <w:t xml:space="preserve"> Experts </w:t>
      </w:r>
      <w:proofErr w:type="spellStart"/>
      <w:r w:rsidR="005B67FB" w:rsidRPr="005B67FB">
        <w:rPr>
          <w:i/>
          <w:iCs/>
        </w:rPr>
        <w:t>Group</w:t>
      </w:r>
      <w:proofErr w:type="spellEnd"/>
      <w:r w:rsidR="005B67FB" w:rsidRPr="005B67FB">
        <w:t>)</w:t>
      </w:r>
      <w:r w:rsidR="005B67FB">
        <w:t>, gera uma foto panorâmica, combinando as duas. Além de gerar a imagem combinada, também são mostrados os pontos de semelhança da imagem. O algoritmo possibilita o uso de algoritmos de descritores de imagens diferentes e suas implicações são discutidas neste relatório.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4EC737EE" w:rsidR="00556B9F" w:rsidRDefault="00D15786">
      <w:r>
        <w:t>A entrega deste trabalho inclui o presente PDF e um diretório de nome “</w:t>
      </w:r>
      <w:r w:rsidR="00DF0D8B">
        <w:t>projeto</w:t>
      </w:r>
      <w:r w:rsidR="0043274F">
        <w:t xml:space="preserve"> </w:t>
      </w:r>
      <w:r w:rsidR="005B67FB">
        <w:t>4</w:t>
      </w:r>
      <w:r>
        <w:t>”. Nela se encontram o código, as dependências e as imagens de entrada usadas para os testes.</w:t>
      </w:r>
    </w:p>
    <w:p w14:paraId="6F4C5D94" w14:textId="3661FED3" w:rsidR="00F30D09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 w:rsidRPr="00AD7B01">
        <w:rPr>
          <w:i/>
        </w:rPr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54626F91" w14:textId="6879B6FF" w:rsidR="00F30D09" w:rsidRP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17943FD0" w14:textId="78264D1A" w:rsidR="00F30D09" w:rsidRDefault="00F30D09">
      <w:r>
        <w:tab/>
        <w:t xml:space="preserve">Com este comando instalado, </w:t>
      </w:r>
      <w:r w:rsidR="005B67FB">
        <w:t>é possível chamar o arquivo de script de duas formas.</w:t>
      </w:r>
    </w:p>
    <w:p w14:paraId="755F7B86" w14:textId="0160A80B" w:rsidR="00F30D09" w:rsidRPr="005B67FB" w:rsidRDefault="00F30D09" w:rsidP="005B67FB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 w:rsidRPr="005B67FB">
        <w:rPr>
          <w:i/>
          <w:lang w:val="en-US"/>
        </w:rPr>
        <w:t>python</w:t>
      </w:r>
      <w:r w:rsidR="001D4308" w:rsidRPr="005B67FB">
        <w:rPr>
          <w:i/>
          <w:lang w:val="en-US"/>
        </w:rPr>
        <w:t xml:space="preserve"> </w:t>
      </w:r>
      <w:r w:rsidRPr="005B67FB">
        <w:rPr>
          <w:i/>
          <w:lang w:val="en-US"/>
        </w:rPr>
        <w:t xml:space="preserve"> main.py</w:t>
      </w:r>
      <w:proofErr w:type="gramEnd"/>
      <w:r w:rsidR="001D4308" w:rsidRPr="005B67FB">
        <w:rPr>
          <w:i/>
          <w:lang w:val="en-US"/>
        </w:rPr>
        <w:t xml:space="preserve"> </w:t>
      </w:r>
      <w:r w:rsidR="005B67FB" w:rsidRPr="005B67FB">
        <w:rPr>
          <w:i/>
          <w:lang w:val="en-US"/>
        </w:rPr>
        <w:t>example thre</w:t>
      </w:r>
      <w:r w:rsidR="005B67FB">
        <w:rPr>
          <w:i/>
          <w:lang w:val="en-US"/>
        </w:rPr>
        <w:t>shold</w:t>
      </w:r>
    </w:p>
    <w:p w14:paraId="3E17EEDE" w14:textId="3A9E7372" w:rsidR="005B67FB" w:rsidRPr="005B67FB" w:rsidRDefault="005B67FB" w:rsidP="005B67FB">
      <w:pPr>
        <w:ind w:left="720"/>
      </w:pPr>
      <w:r>
        <w:t>Nesta opção, são gerados os resultados para todas as imagens de exemplo disponíveis no diretório “</w:t>
      </w:r>
      <w:proofErr w:type="spellStart"/>
      <w:r>
        <w:t>pictures</w:t>
      </w:r>
      <w:proofErr w:type="spellEnd"/>
      <w:r>
        <w:t>”, usando todos os algoritmos, com o limiar dado pelo valor de “</w:t>
      </w:r>
      <w:proofErr w:type="spellStart"/>
      <w:r>
        <w:t>threshold</w:t>
      </w:r>
      <w:proofErr w:type="spellEnd"/>
      <w:r>
        <w:t>”.</w:t>
      </w:r>
    </w:p>
    <w:p w14:paraId="7858133D" w14:textId="65ACACF5" w:rsidR="005B67FB" w:rsidRPr="005B67FB" w:rsidRDefault="005B67FB" w:rsidP="005B67FB">
      <w:pPr>
        <w:pStyle w:val="ListParagraph"/>
        <w:numPr>
          <w:ilvl w:val="0"/>
          <w:numId w:val="28"/>
        </w:numPr>
      </w:pPr>
      <w:proofErr w:type="spellStart"/>
      <w:proofErr w:type="gramStart"/>
      <w:r w:rsidRPr="005B67FB">
        <w:rPr>
          <w:i/>
        </w:rPr>
        <w:t>python</w:t>
      </w:r>
      <w:proofErr w:type="spellEnd"/>
      <w:r w:rsidRPr="005B67FB">
        <w:rPr>
          <w:i/>
        </w:rPr>
        <w:t xml:space="preserve">  main.py</w:t>
      </w:r>
      <w:proofErr w:type="gramEnd"/>
      <w:r w:rsidRPr="005B67FB">
        <w:rPr>
          <w:i/>
        </w:rPr>
        <w:t xml:space="preserve"> </w:t>
      </w:r>
      <w:r w:rsidRPr="005B67FB">
        <w:rPr>
          <w:i/>
        </w:rPr>
        <w:t>arq1 arq2 algoritmo</w:t>
      </w:r>
      <w:r>
        <w:rPr>
          <w:i/>
        </w:rPr>
        <w:t xml:space="preserve"> limiar </w:t>
      </w:r>
      <w:proofErr w:type="spellStart"/>
      <w:r>
        <w:rPr>
          <w:i/>
        </w:rPr>
        <w:t>diretório_de_saída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arq_saída</w:t>
      </w:r>
      <w:proofErr w:type="spellEnd"/>
    </w:p>
    <w:p w14:paraId="1426813F" w14:textId="3B90740C" w:rsidR="005B67FB" w:rsidRDefault="005B67FB" w:rsidP="005B67FB">
      <w:pPr>
        <w:ind w:left="720"/>
      </w:pPr>
      <w:r>
        <w:t>Nesta opção, é gerada a imagem usando um algoritmo de descritor específico. O significado de cada parâmetro é detalhado a seguir:</w:t>
      </w:r>
    </w:p>
    <w:p w14:paraId="2FC0C302" w14:textId="07C9FB33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arq1</w:t>
      </w:r>
      <w:r>
        <w:t xml:space="preserve"> e </w:t>
      </w:r>
      <w:r w:rsidRPr="005B67FB">
        <w:rPr>
          <w:i/>
          <w:iCs/>
        </w:rPr>
        <w:t>arq2</w:t>
      </w:r>
      <w:r>
        <w:t>: arquivos de imagem de entrada, no formato JPEG;</w:t>
      </w:r>
    </w:p>
    <w:p w14:paraId="6AB67D2F" w14:textId="5A56FAC1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algoritmo</w:t>
      </w:r>
      <w:r>
        <w:t xml:space="preserve">: algoritmo do descritor a ser usado. Pode ser </w:t>
      </w:r>
      <w:proofErr w:type="spellStart"/>
      <w:r w:rsidRPr="005B67FB">
        <w:rPr>
          <w:i/>
          <w:iCs/>
        </w:rPr>
        <w:t>orb</w:t>
      </w:r>
      <w:proofErr w:type="spellEnd"/>
      <w:r>
        <w:t xml:space="preserve"> ou </w:t>
      </w:r>
      <w:proofErr w:type="spellStart"/>
      <w:r w:rsidRPr="005B67FB">
        <w:rPr>
          <w:i/>
          <w:iCs/>
        </w:rPr>
        <w:t>brief</w:t>
      </w:r>
      <w:proofErr w:type="spellEnd"/>
      <w:r>
        <w:t>.</w:t>
      </w:r>
    </w:p>
    <w:p w14:paraId="55DEA7FC" w14:textId="35F4E3D6" w:rsidR="005B67FB" w:rsidRDefault="005B67FB" w:rsidP="005B67FB">
      <w:pPr>
        <w:pStyle w:val="ListParagraph"/>
        <w:numPr>
          <w:ilvl w:val="0"/>
          <w:numId w:val="29"/>
        </w:numPr>
      </w:pPr>
      <w:r>
        <w:rPr>
          <w:i/>
          <w:iCs/>
        </w:rPr>
        <w:t>limiar</w:t>
      </w:r>
      <w:r w:rsidRPr="005B67FB">
        <w:t>:</w:t>
      </w:r>
      <w:r>
        <w:t xml:space="preserve"> valor do limiar para considerar uma correspondência boa;</w:t>
      </w:r>
    </w:p>
    <w:p w14:paraId="0ED568E1" w14:textId="5AF7CC46" w:rsidR="005B67FB" w:rsidRDefault="005B67FB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lastRenderedPageBreak/>
        <w:t>diretório_de_saída</w:t>
      </w:r>
      <w:proofErr w:type="spellEnd"/>
      <w:r>
        <w:rPr>
          <w:i/>
          <w:iCs/>
        </w:rPr>
        <w:t xml:space="preserve">: </w:t>
      </w:r>
      <w:r w:rsidR="00270A8C">
        <w:t>diretório de saída das imagens (deve incluir uma “/” no final);</w:t>
      </w:r>
    </w:p>
    <w:p w14:paraId="11648860" w14:textId="1B38604A" w:rsidR="00270A8C" w:rsidRDefault="00270A8C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t>arq_saída</w:t>
      </w:r>
      <w:proofErr w:type="spellEnd"/>
      <w:r>
        <w:rPr>
          <w:i/>
          <w:iCs/>
        </w:rPr>
        <w:t xml:space="preserve">: </w:t>
      </w:r>
      <w:r>
        <w:t>nome base do arquivo de saída (sem extensão).</w:t>
      </w:r>
    </w:p>
    <w:p w14:paraId="51105B41" w14:textId="77777777" w:rsidR="00270A8C" w:rsidRDefault="00270A8C" w:rsidP="00270A8C">
      <w:r>
        <w:tab/>
      </w:r>
    </w:p>
    <w:p w14:paraId="1901BAC3" w14:textId="7B89AFF7" w:rsidR="00E40298" w:rsidRDefault="00270A8C" w:rsidP="00270A8C">
      <w:r>
        <w:tab/>
      </w:r>
      <w:r w:rsidR="00E40298">
        <w:t>Alguns exemplos de uso são mostrados a seguir:</w:t>
      </w:r>
    </w:p>
    <w:p w14:paraId="0E6158D1" w14:textId="7E420105" w:rsidR="00977AA5" w:rsidRPr="00270A8C" w:rsidRDefault="00977AA5" w:rsidP="00977AA5">
      <w:pPr>
        <w:pStyle w:val="ListParagraph"/>
        <w:numPr>
          <w:ilvl w:val="0"/>
          <w:numId w:val="21"/>
        </w:numPr>
        <w:rPr>
          <w:sz w:val="22"/>
          <w:szCs w:val="18"/>
        </w:rPr>
      </w:pPr>
      <w:proofErr w:type="spellStart"/>
      <w:r w:rsidRPr="00270A8C">
        <w:rPr>
          <w:sz w:val="22"/>
          <w:szCs w:val="18"/>
        </w:rPr>
        <w:t>python</w:t>
      </w:r>
      <w:proofErr w:type="spellEnd"/>
      <w:r w:rsidRPr="00270A8C">
        <w:rPr>
          <w:sz w:val="22"/>
          <w:szCs w:val="18"/>
        </w:rPr>
        <w:t xml:space="preserve"> main.py </w:t>
      </w:r>
      <w:proofErr w:type="spellStart"/>
      <w:r w:rsidRPr="00270A8C">
        <w:rPr>
          <w:sz w:val="22"/>
          <w:szCs w:val="18"/>
        </w:rPr>
        <w:t>example</w:t>
      </w:r>
      <w:proofErr w:type="spellEnd"/>
      <w:r w:rsidR="00270A8C" w:rsidRPr="00270A8C">
        <w:rPr>
          <w:sz w:val="22"/>
          <w:szCs w:val="18"/>
        </w:rPr>
        <w:t xml:space="preserve"> 0.7</w:t>
      </w:r>
    </w:p>
    <w:p w14:paraId="24960E5D" w14:textId="2BB1CD0B" w:rsidR="00270A8C" w:rsidRPr="00270A8C" w:rsidRDefault="00270A8C" w:rsidP="00977AA5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./pictures/foto1A.jpg ./pictures/foto1B.jpg orb 0.7</w:t>
      </w:r>
      <w:r w:rsidRPr="00270A8C">
        <w:rPr>
          <w:sz w:val="22"/>
          <w:szCs w:val="18"/>
          <w:lang w:val="en-US"/>
        </w:rPr>
        <w:t>5</w:t>
      </w:r>
      <w:r w:rsidRPr="00270A8C">
        <w:rPr>
          <w:sz w:val="22"/>
          <w:szCs w:val="18"/>
          <w:lang w:val="en-US"/>
        </w:rPr>
        <w:t xml:space="preserve"> ./results/ foto1</w:t>
      </w:r>
    </w:p>
    <w:p w14:paraId="464DE770" w14:textId="330B2D2B" w:rsidR="00270A8C" w:rsidRPr="00270A8C" w:rsidRDefault="00270A8C" w:rsidP="00270A8C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A.jpg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B.jpg orb 0.</w:t>
      </w:r>
      <w:r w:rsidRPr="00270A8C">
        <w:rPr>
          <w:sz w:val="22"/>
          <w:szCs w:val="18"/>
          <w:lang w:val="en-US"/>
        </w:rPr>
        <w:t>8</w:t>
      </w:r>
      <w:r w:rsidRPr="00270A8C">
        <w:rPr>
          <w:sz w:val="22"/>
          <w:szCs w:val="18"/>
          <w:lang w:val="en-US"/>
        </w:rPr>
        <w:t xml:space="preserve"> ./results/ foto</w:t>
      </w:r>
      <w:r w:rsidRPr="00270A8C">
        <w:rPr>
          <w:sz w:val="22"/>
          <w:szCs w:val="18"/>
          <w:lang w:val="en-US"/>
        </w:rPr>
        <w:t>2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14A263F3" w:rsidR="00977AA5" w:rsidRPr="00270A8C" w:rsidRDefault="00977AA5" w:rsidP="00977AA5">
      <w:pPr>
        <w:rPr>
          <w:i/>
          <w:iCs/>
        </w:rPr>
      </w:pPr>
      <w:r w:rsidRPr="00895DED">
        <w:t xml:space="preserve">A entrada, em todos os casos, é dada por imagens </w:t>
      </w:r>
      <w:r w:rsidR="00270A8C">
        <w:t>JPEG</w:t>
      </w:r>
      <w:r w:rsidRPr="00895DED">
        <w:t xml:space="preserve">. Para este relatório, foram usadas </w:t>
      </w:r>
      <w:r w:rsidR="00632B00">
        <w:t>6</w:t>
      </w:r>
      <w:r w:rsidRPr="00895DED">
        <w:t xml:space="preserve"> imagens, das quais </w:t>
      </w:r>
      <w:r w:rsidR="008235AA">
        <w:t xml:space="preserve">uma foi </w:t>
      </w:r>
      <w:r w:rsidRPr="00895DED">
        <w:t>fornecida no enunciado do trabalho (</w:t>
      </w:r>
      <w:proofErr w:type="spellStart"/>
      <w:r w:rsidR="00270A8C" w:rsidRPr="00270A8C">
        <w:rPr>
          <w:i/>
          <w:iCs/>
        </w:rPr>
        <w:t>http</w:t>
      </w:r>
      <w:proofErr w:type="spellEnd"/>
      <w:r w:rsidR="00270A8C" w:rsidRPr="00270A8C">
        <w:rPr>
          <w:i/>
          <w:iCs/>
        </w:rPr>
        <w:t>://www.ic.unicamp.br/~</w:t>
      </w:r>
      <w:proofErr w:type="spellStart"/>
      <w:r w:rsidR="00270A8C" w:rsidRPr="00270A8C">
        <w:rPr>
          <w:i/>
          <w:iCs/>
        </w:rPr>
        <w:t>helio</w:t>
      </w:r>
      <w:proofErr w:type="spellEnd"/>
      <w:r w:rsidR="00270A8C" w:rsidRPr="00270A8C">
        <w:rPr>
          <w:i/>
          <w:iCs/>
        </w:rPr>
        <w:t>/</w:t>
      </w:r>
      <w:proofErr w:type="spellStart"/>
      <w:r w:rsidR="00270A8C" w:rsidRPr="00270A8C">
        <w:rPr>
          <w:i/>
          <w:iCs/>
        </w:rPr>
        <w:t>imagens_registro</w:t>
      </w:r>
      <w:proofErr w:type="spellEnd"/>
      <w:r w:rsidR="00270A8C" w:rsidRPr="00270A8C">
        <w:rPr>
          <w:i/>
          <w:iCs/>
        </w:rPr>
        <w:t>/</w:t>
      </w:r>
      <w:r w:rsidRPr="00895DED">
        <w:t>)</w:t>
      </w:r>
      <w:r w:rsidR="00270A8C">
        <w:t>.</w:t>
      </w:r>
    </w:p>
    <w:p w14:paraId="438229A6" w14:textId="32DCEFA9" w:rsidR="00977AA5" w:rsidRDefault="00977AA5" w:rsidP="00977AA5">
      <w:r w:rsidRPr="00895DED">
        <w:tab/>
        <w:t>Todas as entradas usadas estão disponíveis dentro do zip, no diretório “</w:t>
      </w:r>
      <w:proofErr w:type="spellStart"/>
      <w:r w:rsidRPr="00895DED">
        <w:t>pictures</w:t>
      </w:r>
      <w:proofErr w:type="spellEnd"/>
      <w:r w:rsidRPr="00895DED"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0C241166" w14:textId="4CB865A5" w:rsidR="00E40298" w:rsidRDefault="00977AA5" w:rsidP="00CA54BD">
      <w:r>
        <w:t xml:space="preserve">A saída do programa são imagens </w:t>
      </w:r>
      <w:r w:rsidR="00AD7B01">
        <w:t xml:space="preserve">no formato </w:t>
      </w:r>
      <w:r w:rsidR="00B878F8">
        <w:t>JPEG. Para cada par de imagens é gerado um par de imagens com os nomes “BASE_lines.jpeg” e “BASE_panoramic.jpeg”. Elas representam, respectivamente, as semelhanças entre as duas imagens, ligando os pontos por retas, e a imagem panorâmica resultante. Em casos de que não sejam encontradas correspondências o suficiente (mais detalhes a seguir), o programa não gera as imagens e um erro é dado.</w:t>
      </w:r>
    </w:p>
    <w:p w14:paraId="3D947D98" w14:textId="61EDB55F" w:rsidR="00EC49FE" w:rsidRDefault="00603861" w:rsidP="00603861">
      <w:pPr>
        <w:pStyle w:val="Heading1"/>
      </w:pPr>
      <w:r>
        <w:t>3</w:t>
      </w:r>
      <w:r w:rsidR="00EC49FE">
        <w:t xml:space="preserve">. </w:t>
      </w:r>
      <w:r w:rsidR="00CA54BD">
        <w:t>Solução</w:t>
      </w:r>
    </w:p>
    <w:p w14:paraId="0A724E62" w14:textId="72B8E132" w:rsidR="00223048" w:rsidRDefault="00F53183" w:rsidP="00223048">
      <w:r>
        <w:t xml:space="preserve">A solução </w:t>
      </w:r>
      <w:r w:rsidR="00654111">
        <w:t xml:space="preserve">geral </w:t>
      </w:r>
      <w:r>
        <w:t>criada possui o seguinte formato</w:t>
      </w:r>
      <w:r w:rsidR="005048B0">
        <w:t>:</w:t>
      </w:r>
    </w:p>
    <w:p w14:paraId="6F48F603" w14:textId="77777777" w:rsidR="005048B0" w:rsidRPr="005048B0" w:rsidRDefault="00F53183" w:rsidP="00F53183">
      <w:pPr>
        <w:pStyle w:val="ListParagraph"/>
        <w:numPr>
          <w:ilvl w:val="0"/>
          <w:numId w:val="30"/>
        </w:numPr>
      </w:pPr>
      <w:r w:rsidRPr="005048B0">
        <w:rPr>
          <w:b/>
          <w:bCs/>
        </w:rPr>
        <w:t>Ambas as imagens de entrada são lidas e convertidas em escala de cinza</w:t>
      </w:r>
    </w:p>
    <w:p w14:paraId="625A906D" w14:textId="79F60C76" w:rsidR="00F53183" w:rsidRDefault="005048B0" w:rsidP="005048B0">
      <w:pPr>
        <w:ind w:left="720"/>
      </w:pPr>
      <w:r>
        <w:t>O primeiro passo é converter as imagens em níveis de cinza. Ambas as imagens (original, colorida) e em tons de cinza são guardadas.</w:t>
      </w:r>
    </w:p>
    <w:p w14:paraId="0670CCC5" w14:textId="77777777" w:rsidR="00D445D9" w:rsidRDefault="00F53183" w:rsidP="00D445D9">
      <w:pPr>
        <w:pStyle w:val="ListParagraph"/>
        <w:numPr>
          <w:ilvl w:val="0"/>
          <w:numId w:val="30"/>
        </w:numPr>
        <w:rPr>
          <w:b/>
          <w:bCs/>
        </w:rPr>
      </w:pPr>
      <w:r w:rsidRPr="005048B0">
        <w:rPr>
          <w:b/>
          <w:bCs/>
        </w:rPr>
        <w:t>São encontrados os pontos de interesse e descritores para cada imagem, usando um dos algoritmos (ORB ou BRIEF)</w:t>
      </w:r>
    </w:p>
    <w:p w14:paraId="30153007" w14:textId="5A695049" w:rsidR="005048B0" w:rsidRPr="00D445D9" w:rsidRDefault="00D445D9" w:rsidP="00D445D9">
      <w:pPr>
        <w:ind w:left="720"/>
        <w:rPr>
          <w:b/>
          <w:bCs/>
        </w:rPr>
      </w:pPr>
      <w:r>
        <w:t>Os pontos de interesse e descritores de cada uma das imagens (versão escala de cinza) são computados.</w:t>
      </w:r>
      <w:r w:rsidR="00AC7519">
        <w:t xml:space="preserve"> Como funciona o processo depende do algoritmo escolhido, o que é detalhado mais adiante.</w:t>
      </w:r>
    </w:p>
    <w:p w14:paraId="2209E171" w14:textId="0128D859" w:rsidR="00F53183" w:rsidRPr="00680081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680081">
        <w:rPr>
          <w:b/>
          <w:bCs/>
        </w:rPr>
        <w:t>As similaridades entre cada descritor são computadas e são selecionados as melhores correspondências</w:t>
      </w:r>
    </w:p>
    <w:p w14:paraId="17007DEA" w14:textId="63CF2729" w:rsidR="00E073E2" w:rsidRDefault="00E073E2" w:rsidP="00E073E2">
      <w:pPr>
        <w:ind w:left="720"/>
      </w:pPr>
      <w:r>
        <w:t xml:space="preserve">Neste passo, são procuradas as similaridades entre as imagens, com um </w:t>
      </w:r>
      <w:proofErr w:type="spellStart"/>
      <w:r>
        <w:t>matcher</w:t>
      </w:r>
      <w:proofErr w:type="spellEnd"/>
      <w:r>
        <w:t xml:space="preserve"> do </w:t>
      </w:r>
      <w:proofErr w:type="spellStart"/>
      <w:r>
        <w:t>OpenCV</w:t>
      </w:r>
      <w:proofErr w:type="spellEnd"/>
      <w:r>
        <w:t xml:space="preserve"> que depende do algoritmo que é usado. Neste caso em específico, os </w:t>
      </w:r>
      <w:proofErr w:type="spellStart"/>
      <w:r>
        <w:t>matchers</w:t>
      </w:r>
      <w:proofErr w:type="spellEnd"/>
      <w:r>
        <w:t xml:space="preserve"> do ORB e BRIEF são iguais, pois usam o </w:t>
      </w:r>
      <w:r w:rsidRPr="00E073E2">
        <w:rPr>
          <w:i/>
          <w:iCs/>
        </w:rPr>
        <w:t>cv2.NORM_HAMMING</w:t>
      </w:r>
      <w:r>
        <w:t xml:space="preserve"> sem </w:t>
      </w:r>
      <w:proofErr w:type="spellStart"/>
      <w:r w:rsidRPr="00E073E2">
        <w:rPr>
          <w:i/>
          <w:iCs/>
        </w:rPr>
        <w:t>crossCheck</w:t>
      </w:r>
      <w:proofErr w:type="spellEnd"/>
      <w:r>
        <w:t xml:space="preserve">. Mais detalhes destes métodos podem ser vistos na documentação do </w:t>
      </w:r>
      <w:proofErr w:type="spellStart"/>
      <w:r>
        <w:t>OpenCV</w:t>
      </w:r>
      <w:proofErr w:type="spellEnd"/>
      <w:r>
        <w:t>.</w:t>
      </w:r>
    </w:p>
    <w:p w14:paraId="1D1E32A7" w14:textId="29810A0B" w:rsidR="00A53B1F" w:rsidRDefault="00A53B1F" w:rsidP="00E073E2">
      <w:pPr>
        <w:ind w:left="720"/>
      </w:pPr>
      <w:r>
        <w:lastRenderedPageBreak/>
        <w:t>As similaridades são então filtradas por pares, sendo mantidas apenas aquelas que satisfazem a fórmula a seguir. Dadas duas correspondências A e B, a correspondência A é armazenada se:</w:t>
      </w:r>
    </w:p>
    <w:p w14:paraId="6210A7DB" w14:textId="6D3973F8" w:rsidR="00A53B1F" w:rsidRPr="00641DEC" w:rsidRDefault="00A53B1F" w:rsidP="00E073E2">
      <w:pPr>
        <w:ind w:left="720"/>
        <w:rPr>
          <w:i/>
          <w:iCs/>
          <w:u w:val="single"/>
        </w:rPr>
      </w:pP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proofErr w:type="gramStart"/>
      <w:r w:rsidRPr="00641DEC">
        <w:rPr>
          <w:i/>
          <w:iCs/>
          <w:u w:val="single"/>
        </w:rPr>
        <w:t>Distancia</w:t>
      </w:r>
      <w:proofErr w:type="gramEnd"/>
      <w:r w:rsidRPr="00641DEC">
        <w:rPr>
          <w:i/>
          <w:iCs/>
          <w:u w:val="single"/>
        </w:rPr>
        <w:t>(A) &lt; Distancia(B) * limiar</w:t>
      </w:r>
    </w:p>
    <w:p w14:paraId="5022D20D" w14:textId="4ED75DBA" w:rsidR="00A53B1F" w:rsidRDefault="00680081" w:rsidP="00E073E2">
      <w:pPr>
        <w:ind w:left="720"/>
      </w:pPr>
      <w:r>
        <w:t xml:space="preserve">Onde </w:t>
      </w:r>
      <w:proofErr w:type="gramStart"/>
      <w:r w:rsidRPr="005D2E81">
        <w:rPr>
          <w:i/>
          <w:iCs/>
        </w:rPr>
        <w:t>Distancia</w:t>
      </w:r>
      <w:proofErr w:type="gramEnd"/>
      <w:r w:rsidRPr="005D2E81">
        <w:rPr>
          <w:i/>
          <w:iCs/>
        </w:rPr>
        <w:t>(X)</w:t>
      </w:r>
      <w:r>
        <w:t xml:space="preserve"> é a informação da distância da correspondência e o </w:t>
      </w:r>
      <w:r w:rsidRPr="005D2E81">
        <w:rPr>
          <w:i/>
          <w:iCs/>
        </w:rPr>
        <w:t>limiar</w:t>
      </w:r>
      <w:r>
        <w:t xml:space="preserve"> é uma das entradas do programa. Quanto menor o limiar, mais restritivo é a seleção de similaridades.</w:t>
      </w:r>
    </w:p>
    <w:p w14:paraId="7A34DEF8" w14:textId="23625E61" w:rsidR="00654111" w:rsidRPr="00C26243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C26243">
        <w:rPr>
          <w:b/>
          <w:bCs/>
        </w:rPr>
        <w:t>É executada a técnica RANSAC (</w:t>
      </w:r>
      <w:proofErr w:type="spellStart"/>
      <w:r w:rsidRPr="00641AEE">
        <w:rPr>
          <w:b/>
          <w:bCs/>
          <w:i/>
          <w:iCs/>
        </w:rPr>
        <w:t>RANdom</w:t>
      </w:r>
      <w:proofErr w:type="spellEnd"/>
      <w:r w:rsidRPr="00641AEE">
        <w:rPr>
          <w:b/>
          <w:bCs/>
          <w:i/>
          <w:iCs/>
        </w:rPr>
        <w:t xml:space="preserve"> </w:t>
      </w:r>
      <w:proofErr w:type="spellStart"/>
      <w:r w:rsidRPr="00641AEE">
        <w:rPr>
          <w:b/>
          <w:bCs/>
          <w:i/>
          <w:iCs/>
        </w:rPr>
        <w:t>SAmple</w:t>
      </w:r>
      <w:proofErr w:type="spellEnd"/>
      <w:r w:rsidRPr="00641AEE">
        <w:rPr>
          <w:b/>
          <w:bCs/>
          <w:i/>
          <w:iCs/>
        </w:rPr>
        <w:t xml:space="preserve"> Consensus</w:t>
      </w:r>
      <w:r w:rsidRPr="00C26243">
        <w:rPr>
          <w:b/>
          <w:bCs/>
        </w:rPr>
        <w:t>), estimando a matriz de homografia</w:t>
      </w:r>
    </w:p>
    <w:p w14:paraId="0FCB6437" w14:textId="6133E672" w:rsidR="00C26243" w:rsidRDefault="00C26243" w:rsidP="00C26243">
      <w:pPr>
        <w:ind w:left="720"/>
      </w:pPr>
      <w:r>
        <w:t xml:space="preserve">Usando o método do </w:t>
      </w:r>
      <w:proofErr w:type="spellStart"/>
      <w:r>
        <w:t>OpenCV</w:t>
      </w:r>
      <w:proofErr w:type="spellEnd"/>
      <w:r>
        <w:t xml:space="preserve"> </w:t>
      </w:r>
      <w:r w:rsidRPr="00C26243">
        <w:rPr>
          <w:i/>
          <w:iCs/>
        </w:rPr>
        <w:t>cv2.findHomography</w:t>
      </w:r>
      <w:r>
        <w:t xml:space="preserve"> com o parâmetro </w:t>
      </w:r>
      <w:r w:rsidRPr="00C26243">
        <w:rPr>
          <w:i/>
          <w:iCs/>
        </w:rPr>
        <w:t>cv2.RANSAC</w:t>
      </w:r>
      <w:r>
        <w:t>, é estimada a matriz de homografia, usada para realizar a projeção posteriormente.</w:t>
      </w:r>
    </w:p>
    <w:p w14:paraId="319B104D" w14:textId="0A1EA9D8" w:rsidR="00654111" w:rsidRPr="00B34B40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B34B40">
        <w:rPr>
          <w:b/>
          <w:bCs/>
        </w:rPr>
        <w:t>Usando as informações anteriores das imagens em escala de cinza, as versões coloridas das imagens são alinhadas e sobrepostas, formando a imagem panorâmica</w:t>
      </w:r>
    </w:p>
    <w:p w14:paraId="55667838" w14:textId="2A712E91" w:rsidR="00B34B40" w:rsidRDefault="00B34B40" w:rsidP="00B34B40">
      <w:pPr>
        <w:ind w:left="720"/>
      </w:pPr>
      <w:r>
        <w:t xml:space="preserve">Usando o método </w:t>
      </w:r>
      <w:r w:rsidRPr="00B34B40">
        <w:rPr>
          <w:i/>
          <w:iCs/>
        </w:rPr>
        <w:t>cv2.warpPerspective</w:t>
      </w:r>
      <w:r>
        <w:t xml:space="preserve"> do </w:t>
      </w:r>
      <w:proofErr w:type="spellStart"/>
      <w:r>
        <w:t>OpenCV</w:t>
      </w:r>
      <w:proofErr w:type="spellEnd"/>
      <w:r>
        <w:t>, uma nova imagem é criada, com a altura da maior das duas imagens originais, e largura de ambas as imagens somadas. A imagem é posicionada levando em conta a posição da figura a esquerda. A imagem resultante é preta nas regiões que não há conteúdo da foto panorâmica.</w:t>
      </w:r>
    </w:p>
    <w:p w14:paraId="10F2AE74" w14:textId="10A5E737" w:rsidR="00654111" w:rsidRPr="002E4D09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2E4D09">
        <w:rPr>
          <w:b/>
          <w:bCs/>
        </w:rPr>
        <w:t>As imagens coloridas também geram uma nova imagem, onde há segmentos de retas ligando os pontos de semelhança</w:t>
      </w:r>
    </w:p>
    <w:p w14:paraId="47A3E0E0" w14:textId="543EF4FA" w:rsidR="002E4D09" w:rsidRDefault="002E4D09" w:rsidP="002E4D09">
      <w:pPr>
        <w:ind w:left="720"/>
      </w:pPr>
      <w:r>
        <w:t>É gerada uma imagem que ambas as imagens de entrada estão lado a lado. Suas semelhanças são destacadas através de retas que as ligam.</w:t>
      </w:r>
    </w:p>
    <w:p w14:paraId="764D296F" w14:textId="5EE9FBDF" w:rsidR="00826821" w:rsidRDefault="00826821" w:rsidP="00826821">
      <w:pPr>
        <w:pStyle w:val="Heading1"/>
        <w:jc w:val="both"/>
        <w:rPr>
          <w:b w:val="0"/>
          <w:bCs/>
        </w:rPr>
      </w:pPr>
      <w:r w:rsidRPr="00826821">
        <w:rPr>
          <w:b w:val="0"/>
          <w:bCs/>
        </w:rPr>
        <w:tab/>
        <w:t>BRIEF (</w:t>
      </w:r>
      <w:proofErr w:type="spellStart"/>
      <w:r w:rsidRPr="00826821">
        <w:rPr>
          <w:b w:val="0"/>
          <w:bCs/>
        </w:rPr>
        <w:t>Binary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Robust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Independent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Elementary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Features</w:t>
      </w:r>
      <w:proofErr w:type="spellEnd"/>
      <w:r w:rsidRPr="00826821">
        <w:rPr>
          <w:b w:val="0"/>
          <w:bCs/>
        </w:rPr>
        <w:t>) é uma técnica de de</w:t>
      </w:r>
      <w:r>
        <w:rPr>
          <w:b w:val="0"/>
          <w:bCs/>
        </w:rPr>
        <w:t xml:space="preserve">scrição de </w:t>
      </w:r>
      <w:proofErr w:type="spellStart"/>
      <w:r w:rsidRPr="00826821">
        <w:rPr>
          <w:b w:val="0"/>
          <w:bCs/>
          <w:i/>
          <w:iCs/>
        </w:rPr>
        <w:t>features</w:t>
      </w:r>
      <w:proofErr w:type="spellEnd"/>
      <w:r>
        <w:rPr>
          <w:b w:val="0"/>
          <w:bCs/>
        </w:rPr>
        <w:t xml:space="preserve">. Usando uma seleção de pares da imagem, ele se apoia na velocidade de cálculo da distância de </w:t>
      </w:r>
      <w:proofErr w:type="spellStart"/>
      <w:r>
        <w:rPr>
          <w:b w:val="0"/>
          <w:bCs/>
        </w:rPr>
        <w:t>Hamming</w:t>
      </w:r>
      <w:proofErr w:type="spellEnd"/>
      <w:r>
        <w:rPr>
          <w:b w:val="0"/>
          <w:bCs/>
        </w:rPr>
        <w:t xml:space="preserve"> para </w:t>
      </w:r>
      <w:proofErr w:type="spellStart"/>
      <w:r>
        <w:rPr>
          <w:b w:val="0"/>
          <w:bCs/>
        </w:rPr>
        <w:t>strings</w:t>
      </w:r>
      <w:proofErr w:type="spellEnd"/>
      <w:r>
        <w:rPr>
          <w:b w:val="0"/>
          <w:bCs/>
        </w:rPr>
        <w:t xml:space="preserve"> binárias que representam os descritores.</w:t>
      </w:r>
      <w:r w:rsidR="00E1606E">
        <w:rPr>
          <w:b w:val="0"/>
          <w:bCs/>
        </w:rPr>
        <w:t xml:space="preserve"> Um ponto fraco do BRIEF é possuir problemas com rotações em imagens.</w:t>
      </w:r>
      <w:r>
        <w:rPr>
          <w:b w:val="0"/>
          <w:bCs/>
        </w:rPr>
        <w:t xml:space="preserve"> Este não é um método que encontra os pontos de interesse da imagem, e por isso é aplicado no projeto usando o </w:t>
      </w:r>
      <w:proofErr w:type="spellStart"/>
      <w:r>
        <w:rPr>
          <w:b w:val="0"/>
          <w:bCs/>
        </w:rPr>
        <w:t>CenSurE</w:t>
      </w:r>
      <w:proofErr w:type="spellEnd"/>
      <w:r>
        <w:rPr>
          <w:b w:val="0"/>
          <w:bCs/>
        </w:rPr>
        <w:t xml:space="preserve"> (</w:t>
      </w:r>
      <w:r w:rsidRPr="00826821">
        <w:rPr>
          <w:b w:val="0"/>
          <w:bCs/>
          <w:i/>
          <w:iCs/>
        </w:rPr>
        <w:t>STAR detector</w:t>
      </w:r>
      <w:r>
        <w:rPr>
          <w:b w:val="0"/>
          <w:bCs/>
        </w:rPr>
        <w:t xml:space="preserve"> do </w:t>
      </w:r>
      <w:proofErr w:type="spellStart"/>
      <w:r>
        <w:rPr>
          <w:b w:val="0"/>
          <w:bCs/>
        </w:rPr>
        <w:t>OpenCV</w:t>
      </w:r>
      <w:proofErr w:type="spellEnd"/>
      <w:r>
        <w:rPr>
          <w:b w:val="0"/>
          <w:bCs/>
        </w:rPr>
        <w:t>).</w:t>
      </w:r>
    </w:p>
    <w:p w14:paraId="0468C595" w14:textId="72DC571E" w:rsidR="00826821" w:rsidRPr="004449C0" w:rsidRDefault="00826821" w:rsidP="00826821">
      <w:r>
        <w:tab/>
      </w:r>
      <w:r w:rsidRPr="004449C0">
        <w:t>O ORB (</w:t>
      </w:r>
      <w:proofErr w:type="spellStart"/>
      <w:r w:rsidRPr="004449C0">
        <w:rPr>
          <w:i/>
          <w:iCs/>
        </w:rPr>
        <w:t>Oriented</w:t>
      </w:r>
      <w:proofErr w:type="spellEnd"/>
      <w:r w:rsidRPr="004449C0">
        <w:rPr>
          <w:i/>
          <w:iCs/>
        </w:rPr>
        <w:t xml:space="preserve"> FAST </w:t>
      </w:r>
      <w:proofErr w:type="spellStart"/>
      <w:r w:rsidRPr="004449C0">
        <w:rPr>
          <w:i/>
          <w:iCs/>
        </w:rPr>
        <w:t>and</w:t>
      </w:r>
      <w:proofErr w:type="spellEnd"/>
      <w:r w:rsidRPr="004449C0">
        <w:rPr>
          <w:i/>
          <w:iCs/>
        </w:rPr>
        <w:t xml:space="preserve"> </w:t>
      </w:r>
      <w:proofErr w:type="spellStart"/>
      <w:r w:rsidRPr="004449C0">
        <w:rPr>
          <w:i/>
          <w:iCs/>
        </w:rPr>
        <w:t>Rotated</w:t>
      </w:r>
      <w:proofErr w:type="spellEnd"/>
      <w:r w:rsidRPr="004449C0">
        <w:rPr>
          <w:i/>
          <w:iCs/>
        </w:rPr>
        <w:t xml:space="preserve"> BRIEF</w:t>
      </w:r>
      <w:r w:rsidRPr="004449C0">
        <w:t>)</w:t>
      </w:r>
      <w:r w:rsidR="004449C0" w:rsidRPr="004449C0">
        <w:t xml:space="preserve"> é uma </w:t>
      </w:r>
      <w:r w:rsidR="00530953" w:rsidRPr="004449C0">
        <w:t>alternativa</w:t>
      </w:r>
      <w:r w:rsidR="004449C0" w:rsidRPr="004449C0">
        <w:t xml:space="preserve"> de boa performance e com custo computacional </w:t>
      </w:r>
      <w:r w:rsidR="004449C0">
        <w:t>páreo ao de alguns grandes concorrentes, como o SIFT e o SURF.</w:t>
      </w:r>
      <w:r w:rsidR="00E1606E">
        <w:t xml:space="preserve"> Ele usa o FAST para encontrar os pontos de interesse e descritores BRIEF. O algoritmo ainda possui modificações</w:t>
      </w:r>
      <w:r w:rsidR="0073420C">
        <w:t xml:space="preserve"> que encobrem problemas conhecidos de sua base</w:t>
      </w:r>
      <w:r w:rsidR="00E1606E">
        <w:t>, já que o FAST é sensível a rotações</w:t>
      </w:r>
      <w:r w:rsidR="0073420C">
        <w:t xml:space="preserve"> e o BRIEF </w:t>
      </w:r>
      <w:r w:rsidR="00742EFC">
        <w:t>tem dificuldades com elas</w:t>
      </w:r>
      <w:r w:rsidR="00E1606E">
        <w:t>.</w:t>
      </w:r>
    </w:p>
    <w:p w14:paraId="32B9C277" w14:textId="1B660F99" w:rsidR="00826821" w:rsidRPr="004449C0" w:rsidRDefault="00826821" w:rsidP="00603861">
      <w:pPr>
        <w:pStyle w:val="Heading1"/>
      </w:pPr>
    </w:p>
    <w:p w14:paraId="7D587808" w14:textId="0714597D" w:rsidR="00EC49FE" w:rsidRPr="00826821" w:rsidRDefault="00603861" w:rsidP="00603861">
      <w:pPr>
        <w:pStyle w:val="Heading1"/>
        <w:rPr>
          <w:lang w:val="en-US"/>
        </w:rPr>
      </w:pPr>
      <w:r w:rsidRPr="00826821">
        <w:rPr>
          <w:lang w:val="en-US"/>
        </w:rPr>
        <w:t>4</w:t>
      </w:r>
      <w:r w:rsidR="00EC49FE" w:rsidRPr="00826821">
        <w:rPr>
          <w:lang w:val="en-US"/>
        </w:rPr>
        <w:t xml:space="preserve">. </w:t>
      </w:r>
      <w:proofErr w:type="spellStart"/>
      <w:r w:rsidR="00CA54BD" w:rsidRPr="00826821">
        <w:rPr>
          <w:lang w:val="en-US"/>
        </w:rPr>
        <w:t>Resultados</w:t>
      </w:r>
      <w:proofErr w:type="spellEnd"/>
    </w:p>
    <w:p w14:paraId="5E41811F" w14:textId="306EA29F" w:rsidR="00767B0C" w:rsidRDefault="00BD2FBC" w:rsidP="00BD2FBC">
      <w:r>
        <w:t>As imagens resultantes passaram por diversos processos. A seguir são mostrados alguns passos a fim de clarificar o algoritmo criado. A imagem “</w:t>
      </w:r>
      <w:proofErr w:type="spellStart"/>
      <w:r>
        <w:t>text.pbm</w:t>
      </w:r>
      <w:proofErr w:type="spellEnd"/>
      <w:r>
        <w:t xml:space="preserve">” será </w:t>
      </w:r>
      <w:proofErr w:type="spellStart"/>
      <w:r>
        <w:t>usasda</w:t>
      </w:r>
      <w:proofErr w:type="spellEnd"/>
      <w:r>
        <w:t xml:space="preserve"> como o principal exemplo (Figura 1).</w:t>
      </w:r>
    </w:p>
    <w:p w14:paraId="3E1F94B0" w14:textId="78A4CA5F" w:rsidR="00D769C5" w:rsidRPr="00BD2FBC" w:rsidRDefault="00767B0C" w:rsidP="00BD2FBC">
      <w:pPr>
        <w:tabs>
          <w:tab w:val="clear" w:pos="720"/>
          <w:tab w:val="center" w:pos="4252"/>
        </w:tabs>
        <w:jc w:val="center"/>
      </w:pPr>
      <w:r>
        <w:rPr>
          <w:noProof/>
          <w:color w:val="000000" w:themeColor="text1"/>
        </w:rPr>
        <w:drawing>
          <wp:inline distT="0" distB="0" distL="0" distR="0" wp14:anchorId="76B795F2" wp14:editId="26D119AE">
            <wp:extent cx="4159124" cy="2560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9A7" w14:textId="2B78D190" w:rsidR="00BC700E" w:rsidRDefault="00BC700E" w:rsidP="006F6946">
      <w:pPr>
        <w:pStyle w:val="Caption"/>
        <w:ind w:left="439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</w:t>
      </w:r>
      <w:r>
        <w:fldChar w:fldCharType="end"/>
      </w:r>
      <w:r>
        <w:t xml:space="preserve">. </w:t>
      </w:r>
      <w:r w:rsidR="00BD2FBC">
        <w:t xml:space="preserve">Versão original de </w:t>
      </w:r>
      <w:r w:rsidR="00F97601">
        <w:t>“</w:t>
      </w:r>
      <w:proofErr w:type="spellStart"/>
      <w:r w:rsidR="00BD2FBC">
        <w:t>text</w:t>
      </w:r>
      <w:r w:rsidR="00F97601">
        <w:t>.</w:t>
      </w:r>
      <w:r w:rsidR="0040525D">
        <w:t>p</w:t>
      </w:r>
      <w:r w:rsidR="00BD2FBC">
        <w:t>b</w:t>
      </w:r>
      <w:r w:rsidR="0040525D">
        <w:t>m</w:t>
      </w:r>
      <w:proofErr w:type="spellEnd"/>
      <w:r w:rsidR="00BD2FBC">
        <w:t>”</w:t>
      </w:r>
      <w:r>
        <w:t>.</w:t>
      </w:r>
    </w:p>
    <w:p w14:paraId="43493432" w14:textId="6BB18249" w:rsidR="00DF0D8B" w:rsidRDefault="00BD2FBC" w:rsidP="00430BE7">
      <w:r>
        <w:t>Os 6 primeiros passos do programa seguem o padrão sugerido no enunciado. Quando terminado,</w:t>
      </w:r>
      <w:r w:rsidR="0024325F">
        <w:t xml:space="preserve"> esses 6 passos são consolidados em uma imagem temporária intermediária (Figura 2), usada pelo programa </w:t>
      </w:r>
      <w:proofErr w:type="spellStart"/>
      <w:r w:rsidR="0024325F" w:rsidRPr="0024325F">
        <w:rPr>
          <w:i/>
          <w:iCs/>
        </w:rPr>
        <w:t>comp_conexos.c</w:t>
      </w:r>
      <w:proofErr w:type="spellEnd"/>
      <w:r w:rsidR="0024325F">
        <w:t xml:space="preserve">. </w:t>
      </w:r>
    </w:p>
    <w:p w14:paraId="1E8864A1" w14:textId="44FD55C4" w:rsidR="00D769C5" w:rsidRDefault="00D769C5" w:rsidP="0040525D">
      <w:pPr>
        <w:jc w:val="center"/>
      </w:pPr>
      <w:r>
        <w:rPr>
          <w:noProof/>
        </w:rPr>
        <w:drawing>
          <wp:inline distT="0" distB="0" distL="0" distR="0" wp14:anchorId="453972C8" wp14:editId="124A9851">
            <wp:extent cx="4159124" cy="2560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boon_ordered_dithering.pb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DDA" w14:textId="252B66A0" w:rsidR="00BC700E" w:rsidRDefault="00BF5730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2</w:t>
      </w:r>
      <w:r>
        <w:fldChar w:fldCharType="end"/>
      </w:r>
      <w:r>
        <w:t xml:space="preserve">. </w:t>
      </w:r>
      <w:r w:rsidR="0024325F">
        <w:t>Resultado dos 6 primeiros passos em “</w:t>
      </w:r>
      <w:proofErr w:type="spellStart"/>
      <w:r w:rsidR="0024325F">
        <w:t>text.pbm</w:t>
      </w:r>
      <w:proofErr w:type="spellEnd"/>
      <w:r w:rsidR="0024325F">
        <w:t>”</w:t>
      </w:r>
      <w:r>
        <w:t>.</w:t>
      </w:r>
    </w:p>
    <w:p w14:paraId="403CA766" w14:textId="2F67C99B" w:rsidR="00430BE7" w:rsidRDefault="0024325F" w:rsidP="00430BE7">
      <w:r>
        <w:t>O estado dessa imagem (Figura 2) foi usado para verificar quais seriam os componentes que poderiam ser descobertos ou não. Nesse exemplo, é possível ver o que número “3”, próximo aos números 1, 2, 4 e 5, foi fundido com a figura. Assim, ele não poderia ser descoberto como um caractere posteriormente.</w:t>
      </w:r>
    </w:p>
    <w:p w14:paraId="5F58E6C5" w14:textId="0049E8B1" w:rsidR="00430BE7" w:rsidRDefault="00430BE7" w:rsidP="00430BE7">
      <w:r>
        <w:lastRenderedPageBreak/>
        <w:tab/>
      </w:r>
      <w:r w:rsidR="0024325F">
        <w:t>O resultado do passo 7 é dado em texto e em imagem. Neste exemplo, foram encontradas 53 componentes conexas e a imagem resultante pode ser vista na Figura 3.</w:t>
      </w:r>
    </w:p>
    <w:p w14:paraId="5CFEB766" w14:textId="2D941C71" w:rsidR="00430BE7" w:rsidRDefault="00430BE7" w:rsidP="0024325F">
      <w:pPr>
        <w:jc w:val="center"/>
      </w:pPr>
      <w:r>
        <w:rPr>
          <w:noProof/>
        </w:rPr>
        <w:drawing>
          <wp:inline distT="0" distB="0" distL="0" distR="0" wp14:anchorId="1D7BAD8A" wp14:editId="67EAC571">
            <wp:extent cx="4159126" cy="2560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boon_h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4D0A0220" w:rsidR="00430BE7" w:rsidRPr="001D4308" w:rsidRDefault="00430BE7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3</w:t>
      </w:r>
      <w:r>
        <w:fldChar w:fldCharType="end"/>
      </w:r>
      <w:r>
        <w:t xml:space="preserve">. </w:t>
      </w:r>
      <w:r w:rsidR="0024325F">
        <w:t>Retângulos envolvem cada componente conexa de “</w:t>
      </w:r>
      <w:proofErr w:type="spellStart"/>
      <w:r w:rsidR="0024325F">
        <w:t>text.pbm</w:t>
      </w:r>
      <w:proofErr w:type="spellEnd"/>
      <w:r w:rsidR="0024325F">
        <w:t>”.</w:t>
      </w:r>
    </w:p>
    <w:p w14:paraId="00CF89B6" w14:textId="6324BAD9" w:rsidR="0024325F" w:rsidRDefault="0024325F" w:rsidP="00430BE7">
      <w:r>
        <w:t>Para classificação em texto, a seguinte regra foi aplicada em cada componente</w:t>
      </w:r>
      <w:r w:rsidR="00093763">
        <w:t>:</w:t>
      </w:r>
    </w:p>
    <w:p w14:paraId="115E0FD3" w14:textId="77777777" w:rsidR="00093763" w:rsidRDefault="0024325F" w:rsidP="00093763">
      <w:pPr>
        <w:jc w:val="center"/>
        <w:rPr>
          <w:noProof/>
        </w:rPr>
      </w:pPr>
      <m:oMathPara>
        <m:oMath>
          <m:r>
            <w:rPr>
              <w:rFonts w:ascii="Cambria Math" w:hAnsi="Cambria Math"/>
            </w:rPr>
            <m:t>0.2 &lt;= BP &lt;= 0.6, VT&lt;0.8, HT&lt;0.8   OR   VT&gt;0.5, HT&gt;0.5, BP&gt;0.12</m:t>
          </m:r>
        </m:oMath>
      </m:oMathPara>
    </w:p>
    <w:p w14:paraId="523900B0" w14:textId="3ED23436" w:rsidR="00093763" w:rsidRDefault="00093763" w:rsidP="00093763">
      <w:pPr>
        <w:jc w:val="left"/>
        <w:rPr>
          <w:noProof/>
        </w:rPr>
      </w:pPr>
      <w:r>
        <w:rPr>
          <w:noProof/>
        </w:rPr>
        <w:tab/>
        <w:t>Onde:</w:t>
      </w:r>
    </w:p>
    <w:p w14:paraId="737B541C" w14:textId="5250F973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BP é a proporção de pixels pretos pela área da componente;</w:t>
      </w:r>
    </w:p>
    <w:p w14:paraId="077E8F1E" w14:textId="215F2875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VT é a razão de transições verticais de branco para preto (percorrendo de cima para baixo) e o total de pixels pretos;</w:t>
      </w:r>
    </w:p>
    <w:p w14:paraId="6D53C1E9" w14:textId="12E6E3CB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HT é a razão de transições horizontais de branco para preto (percorrendo da esquerda para a direita) e o total de pixels pretos.</w:t>
      </w:r>
    </w:p>
    <w:p w14:paraId="3EBD8EA8" w14:textId="752D6961" w:rsidR="00093763" w:rsidRDefault="00093763" w:rsidP="00093763">
      <w:pPr>
        <w:rPr>
          <w:noProof/>
        </w:rPr>
      </w:pPr>
      <w:r>
        <w:rPr>
          <w:noProof/>
        </w:rPr>
        <w:tab/>
        <w:t>A quantidade de textos nas componentes representava aproximadamente essa quantidade de texto, enquanto a quantidade de transições verticais e horizontais não poderia ser excessiva para a imagem “text.pbm”. No entanto, comparando com as demais imagens, em alguns casos, uma quantidade de pixels pretos poderia ser menor quando as transições verticais e hortizontais eram mais frequentes. Com essa classificação de texto, todos os textos presentes em componentes identificados no passo 7 foram encontrados.</w:t>
      </w:r>
    </w:p>
    <w:p w14:paraId="6A30A599" w14:textId="7F7B8EBE" w:rsidR="00093763" w:rsidRDefault="00093763" w:rsidP="00093763">
      <w:pPr>
        <w:rPr>
          <w:noProof/>
        </w:rPr>
      </w:pPr>
      <w:r>
        <w:rPr>
          <w:noProof/>
        </w:rPr>
        <w:tab/>
        <w:t>Para a detecção de palavras, foram desenvolvidos 2 algoritmos: um que considera o desvio padrão do tamanho dos espaços e cria um limiar para ver quais são espaços entre caracteres e quais são entre palavras; e outro, que usa o operador morfológico de fechamento.</w:t>
      </w:r>
    </w:p>
    <w:p w14:paraId="421FFF0B" w14:textId="06E89E83" w:rsidR="00093763" w:rsidRDefault="00093763" w:rsidP="00093763">
      <w:pPr>
        <w:rPr>
          <w:noProof/>
        </w:rPr>
      </w:pPr>
      <w:r>
        <w:rPr>
          <w:noProof/>
        </w:rPr>
        <w:tab/>
        <w:t xml:space="preserve">O algoritmo que usa o limiar parte da ideia de que existem 2 tipos de espaços nas linhas de texto: espaços entre caracteres (que são consideravelmente menores) e espaços entre palavras. Para escolher o limiar, é calculado o tamanho de todos os espaços (os espaços são considerados quando a quantidade de pixels pretos na vertical é baixa (menos de 5% da altura da componente). O limiar é a média dos tamanhos. Foi tentado usar a mediana, mas os resultados foram significamente piores. Espaços acima do limiar são espaços entre palavras. Para saber se o componente é uma única palavra, é checado se o </w:t>
      </w:r>
      <w:r>
        <w:rPr>
          <w:noProof/>
        </w:rPr>
        <w:lastRenderedPageBreak/>
        <w:t>desvio é pelo menos um pouco acima do limiar, tendo assim uma diferença grande entre o tamanho dos espaços.</w:t>
      </w:r>
    </w:p>
    <w:p w14:paraId="1427AF09" w14:textId="02409E8D" w:rsidR="001A4250" w:rsidRDefault="00093763" w:rsidP="00093763">
      <w:pPr>
        <w:rPr>
          <w:noProof/>
        </w:rPr>
      </w:pPr>
      <w:r>
        <w:rPr>
          <w:noProof/>
        </w:rPr>
        <w:tab/>
        <w:t xml:space="preserve">O algoritmo que usa o </w:t>
      </w:r>
      <w:r w:rsidR="00C4793F">
        <w:rPr>
          <w:noProof/>
        </w:rPr>
        <w:t>operador morfológico aplica um fechamento em cada componente conexa de texto a fim de transformar cada palavra em blocos.</w:t>
      </w:r>
      <w:r w:rsidR="001A4250">
        <w:rPr>
          <w:noProof/>
        </w:rPr>
        <w:t xml:space="preserve"> O elemento estruturante é de:</w:t>
      </w:r>
    </w:p>
    <w:p w14:paraId="040F408C" w14:textId="7DE81426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Altura: 2 vezes a altura da componente;</w:t>
      </w:r>
    </w:p>
    <w:p w14:paraId="4B59EEF7" w14:textId="4E4B7121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Largura: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0.22*altura da componente+0.62</m:t>
            </m:r>
          </m:e>
        </m:d>
      </m:oMath>
    </w:p>
    <w:p w14:paraId="3F3FE50A" w14:textId="4B46241A" w:rsidR="001A4250" w:rsidRDefault="001A4250" w:rsidP="001A4250">
      <w:pPr>
        <w:rPr>
          <w:noProof/>
        </w:rPr>
      </w:pPr>
      <w:r>
        <w:rPr>
          <w:noProof/>
        </w:rPr>
        <w:tab/>
        <w:t>A altura é usada para dilatar o texto para a altura toda da componente. A largura é justificada como o tamanho aproximado do espaço para a fonte. A constante 0.62 é usada para calcular o tamanho mínimo de espaço, independente do tamanho da fonte.</w:t>
      </w:r>
    </w:p>
    <w:p w14:paraId="2515B483" w14:textId="371380CA" w:rsidR="00093763" w:rsidRDefault="001A4250" w:rsidP="00093763">
      <w:pPr>
        <w:rPr>
          <w:noProof/>
        </w:rPr>
      </w:pPr>
      <w:r>
        <w:rPr>
          <w:noProof/>
        </w:rPr>
        <w:tab/>
      </w:r>
      <w:r w:rsidR="00C4793F">
        <w:rPr>
          <w:noProof/>
        </w:rPr>
        <w:t>Depois de ter esses blocos, é aplicado o algoritmo do limiar, com o valor forçado a ser 0, aceitando qualquer espaço existente. Um exemplo do resultado do processo de criação dos blocos pode ser visto na Figura 4.</w:t>
      </w:r>
    </w:p>
    <w:p w14:paraId="4A64BD77" w14:textId="6091BE28" w:rsidR="00556ECB" w:rsidRDefault="00556ECB" w:rsidP="00093763">
      <w:pPr>
        <w:jc w:val="center"/>
      </w:pPr>
      <w:r>
        <w:rPr>
          <w:noProof/>
        </w:rPr>
        <w:drawing>
          <wp:inline distT="0" distB="0" distL="0" distR="0" wp14:anchorId="77B2BD2D" wp14:editId="5F12E6B5">
            <wp:extent cx="5285874" cy="32539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ducial_bayer.pbm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2" cy="3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A6" w14:textId="44ECD316" w:rsidR="00556ECB" w:rsidRDefault="00556ECB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4</w:t>
      </w:r>
      <w:r>
        <w:fldChar w:fldCharType="end"/>
      </w:r>
      <w:r>
        <w:t>. 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 xml:space="preserve">” </w:t>
      </w:r>
      <w:r w:rsidR="00C4793F">
        <w:t>após ser aplicado o fechamento em cada componente</w:t>
      </w:r>
      <w:r w:rsidR="0013511A">
        <w:t>.</w:t>
      </w:r>
    </w:p>
    <w:p w14:paraId="4C6ABB13" w14:textId="0618267F" w:rsidR="00C4793F" w:rsidRDefault="00C4793F" w:rsidP="00C4793F">
      <w:r>
        <w:t>Os resultados de cada algoritmo para essa entrada são:</w:t>
      </w:r>
    </w:p>
    <w:p w14:paraId="67898C02" w14:textId="72F85843" w:rsidR="00C4793F" w:rsidRDefault="00C4793F" w:rsidP="00C4793F">
      <w:pPr>
        <w:pStyle w:val="ListParagraph"/>
        <w:numPr>
          <w:ilvl w:val="0"/>
          <w:numId w:val="26"/>
        </w:numPr>
      </w:pPr>
      <w:r>
        <w:t>Com limiar: 40 linhas e 246 palavras (Figura 5);</w:t>
      </w:r>
    </w:p>
    <w:p w14:paraId="1BDA0717" w14:textId="581F5277" w:rsidR="00C4793F" w:rsidRDefault="00C4793F" w:rsidP="00C4793F">
      <w:pPr>
        <w:pStyle w:val="ListParagraph"/>
        <w:numPr>
          <w:ilvl w:val="0"/>
          <w:numId w:val="26"/>
        </w:numPr>
      </w:pPr>
      <w:r>
        <w:t>Com operador morfológico: 40 linhas e 242 palavras (Figura 6).</w:t>
      </w:r>
    </w:p>
    <w:p w14:paraId="7D6E71FF" w14:textId="19D495A1" w:rsidR="001A4250" w:rsidRPr="00C4793F" w:rsidRDefault="00C4793F" w:rsidP="00C4793F">
      <w:r>
        <w:tab/>
        <w:t xml:space="preserve">A Figura 5 possui maiores erros. O título é juntado todo em uma palavra só, e a pontuação é separada como uma palavra a parte em diversos casos, como nas aspas e vírgulas após pontos. No entanto, ele é um algoritmo que é mais rápido, não sendo necessário a aplicação de um operador morfológico e tendo um erro </w:t>
      </w:r>
      <w:r w:rsidR="001A4250">
        <w:t xml:space="preserve">não muito grande </w:t>
      </w:r>
      <w:r>
        <w:t>neste caso</w:t>
      </w:r>
      <w:r w:rsidR="00917BCB">
        <w:t xml:space="preserve"> em específico</w:t>
      </w:r>
      <w:r>
        <w:t xml:space="preserve"> </w:t>
      </w:r>
      <w:r w:rsidR="001A4250">
        <w:t>(</w:t>
      </w:r>
      <w:r>
        <w:t>de 10 palavras detectadas como 1 e 13 pontuações detectadas como palavras</w:t>
      </w:r>
      <w:r w:rsidR="001A4250">
        <w:t>)</w:t>
      </w:r>
      <w:r>
        <w:t>.</w:t>
      </w:r>
      <w:r w:rsidR="001A4250">
        <w:t xml:space="preserve"> A Figura 6 detectou precisamente todas as palavras e suas pontuações. </w:t>
      </w:r>
    </w:p>
    <w:p w14:paraId="22C5790E" w14:textId="3FA5CFAF" w:rsidR="00556ECB" w:rsidRDefault="00556ECB" w:rsidP="00556ECB">
      <w:pPr>
        <w:jc w:val="center"/>
      </w:pPr>
      <w:r>
        <w:rPr>
          <w:noProof/>
        </w:rPr>
        <w:lastRenderedPageBreak/>
        <w:drawing>
          <wp:inline distT="0" distB="0" distL="0" distR="0" wp14:anchorId="7AB48C70" wp14:editId="043C7434">
            <wp:extent cx="5198904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ducial_floyd_steinberg.pb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68" cy="32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CC5" w14:textId="29F81066" w:rsidR="0013511A" w:rsidRDefault="0013511A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5</w:t>
      </w:r>
      <w:r>
        <w:fldChar w:fldCharType="end"/>
      </w:r>
      <w:r>
        <w:t xml:space="preserve">. </w:t>
      </w:r>
      <w:r w:rsidR="00C4793F">
        <w:t>Resultado final de “</w:t>
      </w:r>
      <w:proofErr w:type="spellStart"/>
      <w:r w:rsidR="00C4793F">
        <w:t>text.pbm</w:t>
      </w:r>
      <w:proofErr w:type="spellEnd"/>
      <w:r w:rsidR="00C4793F">
        <w:t>” usando o limiar no passo 10.</w:t>
      </w:r>
    </w:p>
    <w:p w14:paraId="25FA913F" w14:textId="02AF7742" w:rsidR="00556ECB" w:rsidRDefault="00556ECB" w:rsidP="00556ECB">
      <w:pPr>
        <w:jc w:val="center"/>
      </w:pPr>
      <w:r>
        <w:rPr>
          <w:noProof/>
        </w:rPr>
        <w:drawing>
          <wp:inline distT="0" distB="0" distL="0" distR="0" wp14:anchorId="3D26850C" wp14:editId="15EE4AFC">
            <wp:extent cx="5198904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ducial_floyd_steinberg_alternate.pb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0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CFC" w14:textId="00317815" w:rsidR="0013511A" w:rsidRDefault="0013511A" w:rsidP="0013511A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6</w:t>
      </w:r>
      <w:r>
        <w:fldChar w:fldCharType="end"/>
      </w:r>
      <w:r>
        <w:t xml:space="preserve">. </w:t>
      </w:r>
      <w:r w:rsidR="00C4793F">
        <w:t xml:space="preserve">Resultado final de </w:t>
      </w:r>
      <w:r>
        <w:t>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>”</w:t>
      </w:r>
      <w:r w:rsidR="00C4793F">
        <w:t xml:space="preserve"> usando o operador morfológico no passo 10</w:t>
      </w:r>
      <w:r>
        <w:t>.</w:t>
      </w:r>
    </w:p>
    <w:p w14:paraId="1FB9DDE1" w14:textId="144E1BB3" w:rsidR="001B6973" w:rsidRPr="001B6973" w:rsidRDefault="00CD14AD" w:rsidP="001B6973">
      <w:r>
        <w:t>Alguns outros exemplos de imagens usadas para os testes são mostrados a seguir</w:t>
      </w:r>
      <w:r w:rsidR="00C9547A">
        <w:t>. Em todos os casos, foi aplicado o operador morfológico para encontrar as palavras.</w:t>
      </w:r>
    </w:p>
    <w:p w14:paraId="6EC906CF" w14:textId="31A4B63D" w:rsidR="001B6973" w:rsidRPr="001B6973" w:rsidRDefault="001B6973" w:rsidP="00445D36">
      <w:pPr>
        <w:jc w:val="center"/>
      </w:pPr>
    </w:p>
    <w:p w14:paraId="1386F196" w14:textId="5799E03E" w:rsidR="001B6973" w:rsidRDefault="001B6973" w:rsidP="00445D36">
      <w:pPr>
        <w:jc w:val="center"/>
      </w:pPr>
      <w:r>
        <w:rPr>
          <w:noProof/>
        </w:rPr>
        <w:lastRenderedPageBreak/>
        <w:drawing>
          <wp:inline distT="0" distB="0" distL="0" distR="0" wp14:anchorId="48E159B4" wp14:editId="6E0C04AF">
            <wp:extent cx="1097280" cy="1097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D36">
        <w:t xml:space="preserve">  </w:t>
      </w:r>
      <w:r>
        <w:rPr>
          <w:noProof/>
        </w:rPr>
        <w:drawing>
          <wp:inline distT="0" distB="0" distL="0" distR="0" wp14:anchorId="51B00160" wp14:editId="0A919C15">
            <wp:extent cx="1097280" cy="1097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AF8" w14:textId="371D24A9" w:rsidR="00CD14AD" w:rsidRPr="001B6973" w:rsidRDefault="00445D36" w:rsidP="00C9547A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7</w:t>
      </w:r>
      <w:r>
        <w:fldChar w:fldCharType="end"/>
      </w:r>
      <w:r>
        <w:t xml:space="preserve">. </w:t>
      </w:r>
      <w:r w:rsidR="00CD14AD">
        <w:t>Entrada e saída para a imagem “</w:t>
      </w:r>
      <w:proofErr w:type="spellStart"/>
      <w:r w:rsidR="00C9547A">
        <w:t>letter_a.pbm</w:t>
      </w:r>
      <w:proofErr w:type="spellEnd"/>
      <w:r w:rsidR="00CD14AD">
        <w:t>”</w:t>
      </w:r>
      <w:r>
        <w:t>.</w:t>
      </w:r>
    </w:p>
    <w:p w14:paraId="6E016928" w14:textId="548EDAD1" w:rsidR="00DA2538" w:rsidRDefault="00CD14AD" w:rsidP="007B399A">
      <w:pPr>
        <w:jc w:val="center"/>
      </w:pPr>
      <w:r>
        <w:rPr>
          <w:noProof/>
        </w:rPr>
        <w:drawing>
          <wp:inline distT="0" distB="0" distL="0" distR="0" wp14:anchorId="14508B2A" wp14:editId="1D9D5045">
            <wp:extent cx="1463040" cy="88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56DC29" wp14:editId="17485A1A">
            <wp:extent cx="1463040" cy="882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AD0" w14:textId="52770883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8</w:t>
      </w:r>
      <w:r>
        <w:fldChar w:fldCharType="end"/>
      </w:r>
      <w:r>
        <w:t xml:space="preserve">. </w:t>
      </w:r>
      <w:r w:rsidR="007B399A">
        <w:t>Entrada e saída para a imagem</w:t>
      </w:r>
      <w:r>
        <w:t xml:space="preserve"> “</w:t>
      </w:r>
      <w:proofErr w:type="spellStart"/>
      <w:r w:rsidR="00C9547A">
        <w:t>scs.pbm</w:t>
      </w:r>
      <w:proofErr w:type="spellEnd"/>
      <w:r>
        <w:t>”.</w:t>
      </w:r>
    </w:p>
    <w:p w14:paraId="477AEC91" w14:textId="56BD690D" w:rsidR="007B399A" w:rsidRPr="007B399A" w:rsidRDefault="007B399A" w:rsidP="007B399A">
      <w:r>
        <w:t>As Figuras 7 e 8 foram perfeitamente detectadas. São casos de letras grandes e uma única palavra presente na imagem.</w:t>
      </w:r>
    </w:p>
    <w:p w14:paraId="5878EE27" w14:textId="4A649005" w:rsidR="00DA2538" w:rsidRDefault="007B399A" w:rsidP="00DA2538">
      <w:pPr>
        <w:jc w:val="center"/>
      </w:pPr>
      <w:r>
        <w:rPr>
          <w:noProof/>
        </w:rPr>
        <w:drawing>
          <wp:inline distT="0" distB="0" distL="0" distR="0" wp14:anchorId="0EF5F366" wp14:editId="1F3AA304">
            <wp:extent cx="5935579" cy="4727526"/>
            <wp:effectExtent l="0" t="0" r="0" b="0"/>
            <wp:docPr id="29" name="Picture 2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h_emporium.pb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5" cy="47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90C" w14:textId="38B39A51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9</w:t>
      </w:r>
      <w:r>
        <w:fldChar w:fldCharType="end"/>
      </w:r>
      <w:r>
        <w:t xml:space="preserve">. </w:t>
      </w:r>
      <w:r w:rsidR="007B399A">
        <w:t>Imagem original de entrada</w:t>
      </w:r>
      <w:r>
        <w:t xml:space="preserve"> “</w:t>
      </w:r>
      <w:proofErr w:type="spellStart"/>
      <w:r w:rsidR="00C9547A">
        <w:t>map.pbm</w:t>
      </w:r>
      <w:proofErr w:type="spellEnd"/>
      <w:r>
        <w:t>”.</w:t>
      </w:r>
    </w:p>
    <w:p w14:paraId="512AFA5E" w14:textId="5EA76FCD" w:rsidR="001B6973" w:rsidRDefault="001B6973" w:rsidP="00DA2538">
      <w:pPr>
        <w:jc w:val="center"/>
      </w:pPr>
      <w:r>
        <w:rPr>
          <w:noProof/>
        </w:rPr>
        <w:lastRenderedPageBreak/>
        <w:drawing>
          <wp:inline distT="0" distB="0" distL="0" distR="0" wp14:anchorId="2D65B793" wp14:editId="4CA5678F">
            <wp:extent cx="5935190" cy="4727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boon_g_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190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AAB" w14:textId="484AA3B0" w:rsidR="001B6973" w:rsidRDefault="001B6973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10</w:t>
      </w:r>
      <w:r>
        <w:fldChar w:fldCharType="end"/>
      </w:r>
      <w:r>
        <w:t xml:space="preserve">. </w:t>
      </w:r>
      <w:r w:rsidR="007B399A">
        <w:t>Imagem de saída para</w:t>
      </w:r>
      <w:r w:rsidR="00DA2538">
        <w:t xml:space="preserve"> “</w:t>
      </w:r>
      <w:proofErr w:type="spellStart"/>
      <w:r w:rsidR="00C9547A">
        <w:t>map.pbm</w:t>
      </w:r>
      <w:proofErr w:type="spellEnd"/>
      <w:r w:rsidR="00DA2538">
        <w:t>”.</w:t>
      </w:r>
    </w:p>
    <w:p w14:paraId="727679FD" w14:textId="33CE8CC6" w:rsidR="00C9547A" w:rsidRPr="00C9547A" w:rsidRDefault="00C9547A" w:rsidP="00C9547A">
      <w:r>
        <w:t>As Figuras 9 e 10 apresentam um caso complexo, com diferentes padrões misturados com letras pequenas em disposições diferentes. O algoritmo foi capaz de detectar 9 linhas com 18 palavras, espalhadas em posições como a parte inferior esquerda, central superior, e no centro. É um caso particularmente difícil, mas que foi possível ainda assim extrair alguns dados.</w:t>
      </w:r>
    </w:p>
    <w:p w14:paraId="38BFCDC2" w14:textId="6F7850BB" w:rsidR="00DA2538" w:rsidRPr="00DA2538" w:rsidRDefault="00DA2538" w:rsidP="00DA2538">
      <w:pPr>
        <w:jc w:val="center"/>
      </w:pPr>
      <w:r>
        <w:rPr>
          <w:noProof/>
        </w:rPr>
        <w:drawing>
          <wp:inline distT="0" distB="0" distL="0" distR="0" wp14:anchorId="285E5A40" wp14:editId="055F4F6A">
            <wp:extent cx="2654969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9A">
        <w:rPr>
          <w:noProof/>
        </w:rPr>
        <w:drawing>
          <wp:inline distT="0" distB="0" distL="0" distR="0" wp14:anchorId="75BDFED5" wp14:editId="74732FB4">
            <wp:extent cx="2654968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489" w14:textId="1FF693A1" w:rsidR="00DA2538" w:rsidRDefault="00DA2538" w:rsidP="002831A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11</w:t>
      </w:r>
      <w:r>
        <w:fldChar w:fldCharType="end"/>
      </w:r>
      <w:r>
        <w:t xml:space="preserve">. </w:t>
      </w:r>
      <w:r w:rsidR="002831AF">
        <w:t xml:space="preserve">Entrada e saída para </w:t>
      </w:r>
      <w:r>
        <w:t>“</w:t>
      </w:r>
      <w:proofErr w:type="spellStart"/>
      <w:r w:rsidR="002831AF">
        <w:t>paper</w:t>
      </w:r>
      <w:r>
        <w:t>.p</w:t>
      </w:r>
      <w:r w:rsidR="002831AF">
        <w:t>b</w:t>
      </w:r>
      <w:r>
        <w:t>m</w:t>
      </w:r>
      <w:proofErr w:type="spellEnd"/>
      <w:r>
        <w:t>”.</w:t>
      </w:r>
    </w:p>
    <w:p w14:paraId="6849BBE8" w14:textId="52BFF57D" w:rsidR="00DA2538" w:rsidRDefault="002831AF" w:rsidP="009F6806">
      <w:pPr>
        <w:jc w:val="center"/>
      </w:pPr>
      <w:r>
        <w:rPr>
          <w:noProof/>
        </w:rPr>
        <w:lastRenderedPageBreak/>
        <w:drawing>
          <wp:inline distT="0" distB="0" distL="0" distR="0" wp14:anchorId="215F6AA6" wp14:editId="06CFF800">
            <wp:extent cx="2550694" cy="153041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7A">
        <w:t xml:space="preserve"> </w:t>
      </w:r>
      <w:r w:rsidR="00C9547A">
        <w:rPr>
          <w:noProof/>
        </w:rPr>
        <w:drawing>
          <wp:inline distT="0" distB="0" distL="0" distR="0" wp14:anchorId="2A1B5376" wp14:editId="603AADD1">
            <wp:extent cx="2571755" cy="1543053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A91" w14:textId="7F4FA62F" w:rsidR="009F6806" w:rsidRDefault="009F6806" w:rsidP="009F68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12</w:t>
      </w:r>
      <w:r>
        <w:fldChar w:fldCharType="end"/>
      </w:r>
      <w:r>
        <w:t xml:space="preserve">. </w:t>
      </w:r>
      <w:r w:rsidR="00C9547A">
        <w:t>Entrada e saída da imagem</w:t>
      </w:r>
      <w:r>
        <w:t xml:space="preserve"> “</w:t>
      </w:r>
      <w:proofErr w:type="spellStart"/>
      <w:r w:rsidR="00C9547A">
        <w:t>rabbit</w:t>
      </w:r>
      <w:r>
        <w:t>.p</w:t>
      </w:r>
      <w:r w:rsidR="00C9547A">
        <w:t>b</w:t>
      </w:r>
      <w:r>
        <w:t>m</w:t>
      </w:r>
      <w:proofErr w:type="spellEnd"/>
      <w:r>
        <w:t>”.</w:t>
      </w:r>
    </w:p>
    <w:p w14:paraId="0656F866" w14:textId="7004B024" w:rsidR="00A21110" w:rsidRDefault="009F6806" w:rsidP="00874900">
      <w:r>
        <w:t>Na</w:t>
      </w:r>
      <w:r w:rsidR="00C9547A">
        <w:t>s</w:t>
      </w:r>
      <w:r>
        <w:t xml:space="preserve"> Figura </w:t>
      </w:r>
      <w:r w:rsidR="00C9547A">
        <w:t xml:space="preserve">11 e </w:t>
      </w:r>
      <w:r>
        <w:t>12</w:t>
      </w:r>
      <w:r w:rsidR="00C9547A">
        <w:t xml:space="preserve"> ocorrem os casos mais “comuns”, em que há texto e figuras nas imagens. Na Figura 11, é mostrado um artigo (autoria própria), em que o texto foi perfeitamente detectado, tanto as linhas como as palavras (14 linhas, 159 palavras). Já na Figura 12, o desenho do coelho foi detectado como uma palavra, totalizando 26 linhas e 220 palavras, o único caso de falso positivo dos casos de teste.</w:t>
      </w:r>
    </w:p>
    <w:p w14:paraId="37F9C457" w14:textId="0FA3F382" w:rsidR="00EC49FE" w:rsidRPr="00603861" w:rsidRDefault="00603861" w:rsidP="00603861">
      <w:pPr>
        <w:pStyle w:val="Heading1"/>
      </w:pPr>
      <w:r>
        <w:t>5</w:t>
      </w:r>
      <w:r w:rsidR="00EC49FE" w:rsidRPr="00603861">
        <w:t xml:space="preserve">. </w:t>
      </w:r>
      <w:r w:rsidR="00854E45">
        <w:t>Conclusões</w:t>
      </w:r>
    </w:p>
    <w:p w14:paraId="2E3B4BE9" w14:textId="34A57F0E" w:rsidR="00854E45" w:rsidRDefault="00C9547A" w:rsidP="00895DED">
      <w:r>
        <w:t>Este trabalho</w:t>
      </w:r>
      <w:r w:rsidR="00A21110">
        <w:t xml:space="preserve"> apresentou um algoritmo para detecção de palavras e linhas em imagens binárias no formato PBM. Foram criadas 2 variações do algoritmo, usando o operador morfológico e uma versão mais simples. A versão com o operador morfológico obteve resultados melhores, enquanto a versão usando limiar possui um desempenho maior. Em alguns casos, a diferença nos resultados foi bastante grande.</w:t>
      </w:r>
    </w:p>
    <w:p w14:paraId="4C08115B" w14:textId="237CEE6E" w:rsidR="00917BCB" w:rsidRDefault="00917BCB" w:rsidP="00895DED">
      <w:r>
        <w:tab/>
        <w:t>As imagens testadas apresentaram alguns casos de falso negativo, como na imagem “</w:t>
      </w:r>
      <w:proofErr w:type="spellStart"/>
      <w:r>
        <w:t>map.pbm</w:t>
      </w:r>
      <w:proofErr w:type="spellEnd"/>
      <w:r>
        <w:t xml:space="preserve">”. Esses casos parecem estar atrelados a textos com fontes pequenas, próximas a outras figuras. </w:t>
      </w:r>
      <w:r w:rsidR="00EF43E6">
        <w:t>Apenas um caso de falso positivo foi encontrado, na imagem “</w:t>
      </w:r>
      <w:proofErr w:type="spellStart"/>
      <w:r w:rsidR="00EF43E6">
        <w:t>rabbit.pbm</w:t>
      </w:r>
      <w:proofErr w:type="spellEnd"/>
      <w:r w:rsidR="00EF43E6">
        <w:t>”. Uma limitação dos testes é que os textos estavam alinhados horizontalmente para serem detectados.</w:t>
      </w:r>
    </w:p>
    <w:p w14:paraId="0AD3AB0F" w14:textId="11069149" w:rsidR="00EF43E6" w:rsidRDefault="00EF43E6" w:rsidP="00895DED">
      <w:r>
        <w:tab/>
        <w:t>De forma geral, os resultados são bastante satisfatórios. Para detecção de palavras em tamanhos e espaçamento regulares, o algoritmo funcionou bem. Adaptações podem ser necessárias para determinadas imagens, mas no algoritmo proposto ele faz um trabalho genérico bastante razoável.</w:t>
      </w:r>
    </w:p>
    <w:p w14:paraId="09755B83" w14:textId="314C12A5" w:rsidR="00A21110" w:rsidRDefault="00EF43E6" w:rsidP="00895DED">
      <w:r>
        <w:tab/>
        <w:t>Para ser usado em situações mais genéricas, o algoritmo precisaria analisar outros possíveis problemas das imagens, como desalinhamento do texto, fontes pequenas e textos próximos de imagens.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6F35B105" w14:textId="7DD44563" w:rsidR="00FA268E" w:rsidRPr="00FA268E" w:rsidRDefault="00FA268E" w:rsidP="00FA268E">
      <w:pPr>
        <w:pStyle w:val="Reference"/>
      </w:pPr>
      <w:r w:rsidRPr="00417834">
        <w:rPr>
          <w:lang w:val="en-US"/>
        </w:rPr>
        <w:t>OpenCV. (201</w:t>
      </w:r>
      <w:r>
        <w:rPr>
          <w:lang w:val="en-US"/>
        </w:rPr>
        <w:t>3</w:t>
      </w:r>
      <w:r w:rsidRPr="00417834">
        <w:rPr>
          <w:lang w:val="en-US"/>
        </w:rPr>
        <w:t>) “</w:t>
      </w:r>
      <w:r w:rsidRPr="00FA268E">
        <w:rPr>
          <w:lang w:val="en-US"/>
        </w:rPr>
        <w:t>BRIEF (Binary Robust Independent Elementary Features)</w:t>
      </w:r>
      <w:r w:rsidRPr="00417834">
        <w:rPr>
          <w:lang w:val="en-US"/>
        </w:rPr>
        <w:t xml:space="preserve">”. </w:t>
      </w:r>
      <w:r>
        <w:t>Disponível em: &lt;</w:t>
      </w:r>
      <w:r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8" w:history="1">
        <w:r w:rsidRPr="00FA268E">
          <w:rPr>
            <w:rStyle w:val="Hyperlink"/>
          </w:rPr>
          <w:t>https://opencv-python-tutroals.readthedocs.io/en/latest/py_tutorials/py_feature2d/py_brief/py_brief.html</w:t>
        </w:r>
      </w:hyperlink>
      <w:r>
        <w:t>&gt;. Acesso em: jun. 2019.</w:t>
      </w:r>
    </w:p>
    <w:p w14:paraId="45305185" w14:textId="7E67CD23" w:rsidR="00FA268E" w:rsidRPr="00FA268E" w:rsidRDefault="00FC4E0D" w:rsidP="00FA268E">
      <w:pPr>
        <w:pStyle w:val="Reference"/>
      </w:pPr>
      <w:r w:rsidRPr="00417834">
        <w:rPr>
          <w:lang w:val="en-US"/>
        </w:rPr>
        <w:t>OpenCV. (201</w:t>
      </w:r>
      <w:r w:rsidR="00417834">
        <w:rPr>
          <w:lang w:val="en-US"/>
        </w:rPr>
        <w:t>3</w:t>
      </w:r>
      <w:r w:rsidRPr="00417834">
        <w:rPr>
          <w:lang w:val="en-US"/>
        </w:rPr>
        <w:t>) “</w:t>
      </w:r>
      <w:r w:rsidR="00C433C2" w:rsidRPr="00417834">
        <w:rPr>
          <w:lang w:val="en-US"/>
        </w:rPr>
        <w:t>ORB (Oriented FAST and Rotated BRIEF)</w:t>
      </w:r>
      <w:r w:rsidRPr="00417834">
        <w:rPr>
          <w:lang w:val="en-US"/>
        </w:rPr>
        <w:t xml:space="preserve">”. </w:t>
      </w:r>
      <w:r>
        <w:t>Disponível em: &lt;</w:t>
      </w:r>
      <w:r w:rsidR="00C433C2"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9" w:history="1">
        <w:r w:rsidR="00C433C2" w:rsidRPr="00C433C2">
          <w:rPr>
            <w:rStyle w:val="Hyperlink"/>
          </w:rPr>
          <w:t>https://opencv-python-tutroals.readthedocs.io/en/latest/py_tutorials/py_feature2d/py_orb/py_orb.html</w:t>
        </w:r>
      </w:hyperlink>
      <w:r>
        <w:t xml:space="preserve">&gt;. </w:t>
      </w:r>
      <w:bookmarkStart w:id="0" w:name="_GoBack"/>
      <w:bookmarkEnd w:id="0"/>
      <w:r>
        <w:t xml:space="preserve">Acesso em: </w:t>
      </w:r>
      <w:r w:rsidR="00C433C2">
        <w:t>jun</w:t>
      </w:r>
      <w:r>
        <w:t>. 2019.</w:t>
      </w:r>
    </w:p>
    <w:p w14:paraId="1C3B9EDF" w14:textId="4FEFB834" w:rsidR="002469A4" w:rsidRDefault="00205AD4" w:rsidP="00FC4E0D">
      <w:pPr>
        <w:pStyle w:val="Reference"/>
      </w:pPr>
      <w:r>
        <w:lastRenderedPageBreak/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https://docs.scipy.org/doc/numpy/reference/</w:t>
      </w:r>
      <w:r>
        <w:t xml:space="preserve">&gt;. Acesso em: </w:t>
      </w:r>
      <w:r w:rsidR="007E34CF">
        <w:t>jun</w:t>
      </w:r>
      <w:r>
        <w:t>. 2019.</w:t>
      </w:r>
    </w:p>
    <w:sectPr w:rsidR="002469A4">
      <w:headerReference w:type="even" r:id="rId30"/>
      <w:headerReference w:type="default" r:id="rId31"/>
      <w:footerReference w:type="even" r:id="rId32"/>
      <w:footerReference w:type="first" r:id="rId33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17F7B" w14:textId="77777777" w:rsidR="002443F8" w:rsidRDefault="002443F8">
      <w:r>
        <w:separator/>
      </w:r>
    </w:p>
  </w:endnote>
  <w:endnote w:type="continuationSeparator" w:id="0">
    <w:p w14:paraId="6C68D301" w14:textId="77777777" w:rsidR="002443F8" w:rsidRDefault="00244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3BE4B" w14:textId="77777777" w:rsidR="002443F8" w:rsidRDefault="002443F8">
      <w:r>
        <w:separator/>
      </w:r>
    </w:p>
  </w:footnote>
  <w:footnote w:type="continuationSeparator" w:id="0">
    <w:p w14:paraId="38363AE5" w14:textId="77777777" w:rsidR="002443F8" w:rsidRDefault="00244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A21110" w:rsidRDefault="00A21110">
    <w:pPr>
      <w:framePr w:wrap="around" w:vAnchor="text" w:hAnchor="margin" w:xAlign="inside" w:y="1"/>
    </w:pPr>
  </w:p>
  <w:p w14:paraId="68FD6434" w14:textId="77777777" w:rsidR="00A21110" w:rsidRDefault="00A21110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A21110" w:rsidRDefault="00A2111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A21110" w:rsidRDefault="00A21110">
    <w:pPr>
      <w:framePr w:wrap="around" w:vAnchor="text" w:hAnchor="margin" w:xAlign="inside" w:y="1"/>
    </w:pPr>
  </w:p>
  <w:p w14:paraId="4887B351" w14:textId="77777777" w:rsidR="00A21110" w:rsidRDefault="00A21110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2CC315A"/>
    <w:multiLevelType w:val="hybridMultilevel"/>
    <w:tmpl w:val="02A01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C0433A"/>
    <w:multiLevelType w:val="hybridMultilevel"/>
    <w:tmpl w:val="99225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28191270"/>
    <w:multiLevelType w:val="hybridMultilevel"/>
    <w:tmpl w:val="0E227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C96C9A"/>
    <w:multiLevelType w:val="hybridMultilevel"/>
    <w:tmpl w:val="4FF0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554E"/>
    <w:multiLevelType w:val="hybridMultilevel"/>
    <w:tmpl w:val="B310D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635409"/>
    <w:multiLevelType w:val="hybridMultilevel"/>
    <w:tmpl w:val="6EB0CFB4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582B2820"/>
    <w:multiLevelType w:val="hybridMultilevel"/>
    <w:tmpl w:val="3520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55ED0"/>
    <w:multiLevelType w:val="hybridMultilevel"/>
    <w:tmpl w:val="1BE0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402A7"/>
    <w:multiLevelType w:val="hybridMultilevel"/>
    <w:tmpl w:val="FB12656E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7"/>
  </w:num>
  <w:num w:numId="4">
    <w:abstractNumId w:val="21"/>
  </w:num>
  <w:num w:numId="5">
    <w:abstractNumId w:val="10"/>
  </w:num>
  <w:num w:numId="6">
    <w:abstractNumId w:val="25"/>
  </w:num>
  <w:num w:numId="7">
    <w:abstractNumId w:val="13"/>
  </w:num>
  <w:num w:numId="8">
    <w:abstractNumId w:val="24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2"/>
  </w:num>
  <w:num w:numId="21">
    <w:abstractNumId w:val="29"/>
  </w:num>
  <w:num w:numId="22">
    <w:abstractNumId w:val="16"/>
  </w:num>
  <w:num w:numId="23">
    <w:abstractNumId w:val="19"/>
  </w:num>
  <w:num w:numId="24">
    <w:abstractNumId w:val="18"/>
  </w:num>
  <w:num w:numId="25">
    <w:abstractNumId w:val="27"/>
  </w:num>
  <w:num w:numId="26">
    <w:abstractNumId w:val="15"/>
  </w:num>
  <w:num w:numId="27">
    <w:abstractNumId w:val="26"/>
  </w:num>
  <w:num w:numId="28">
    <w:abstractNumId w:val="20"/>
  </w:num>
  <w:num w:numId="29">
    <w:abstractNumId w:val="2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93763"/>
    <w:rsid w:val="000A4256"/>
    <w:rsid w:val="000B7D67"/>
    <w:rsid w:val="000D6D46"/>
    <w:rsid w:val="001028AF"/>
    <w:rsid w:val="0013511A"/>
    <w:rsid w:val="001739C0"/>
    <w:rsid w:val="001A222E"/>
    <w:rsid w:val="001A4250"/>
    <w:rsid w:val="001B0861"/>
    <w:rsid w:val="001B6973"/>
    <w:rsid w:val="001D4308"/>
    <w:rsid w:val="00205AD4"/>
    <w:rsid w:val="00207BF0"/>
    <w:rsid w:val="00223048"/>
    <w:rsid w:val="0022582D"/>
    <w:rsid w:val="00231090"/>
    <w:rsid w:val="0024325F"/>
    <w:rsid w:val="002443F8"/>
    <w:rsid w:val="002469A4"/>
    <w:rsid w:val="0025722C"/>
    <w:rsid w:val="00270A8C"/>
    <w:rsid w:val="00273868"/>
    <w:rsid w:val="002831AF"/>
    <w:rsid w:val="00290562"/>
    <w:rsid w:val="002B6193"/>
    <w:rsid w:val="002C65E9"/>
    <w:rsid w:val="002D6897"/>
    <w:rsid w:val="002E4D09"/>
    <w:rsid w:val="003112B6"/>
    <w:rsid w:val="00332201"/>
    <w:rsid w:val="0039084B"/>
    <w:rsid w:val="003C25DE"/>
    <w:rsid w:val="003C5D8E"/>
    <w:rsid w:val="003F4556"/>
    <w:rsid w:val="004023B2"/>
    <w:rsid w:val="0040525D"/>
    <w:rsid w:val="00417834"/>
    <w:rsid w:val="00430BE7"/>
    <w:rsid w:val="0043274F"/>
    <w:rsid w:val="004449C0"/>
    <w:rsid w:val="00445D36"/>
    <w:rsid w:val="004A4FEF"/>
    <w:rsid w:val="00503AF0"/>
    <w:rsid w:val="005048B0"/>
    <w:rsid w:val="00530953"/>
    <w:rsid w:val="0055491A"/>
    <w:rsid w:val="00556B9F"/>
    <w:rsid w:val="00556ECB"/>
    <w:rsid w:val="00586755"/>
    <w:rsid w:val="00595169"/>
    <w:rsid w:val="005B67FB"/>
    <w:rsid w:val="005B72DC"/>
    <w:rsid w:val="005D2E81"/>
    <w:rsid w:val="00603861"/>
    <w:rsid w:val="00632B00"/>
    <w:rsid w:val="00641AEE"/>
    <w:rsid w:val="00641DEC"/>
    <w:rsid w:val="00654111"/>
    <w:rsid w:val="006600B7"/>
    <w:rsid w:val="00676E05"/>
    <w:rsid w:val="00680081"/>
    <w:rsid w:val="0068092C"/>
    <w:rsid w:val="00686B53"/>
    <w:rsid w:val="006E5FFA"/>
    <w:rsid w:val="006F6946"/>
    <w:rsid w:val="0073420C"/>
    <w:rsid w:val="00742EFC"/>
    <w:rsid w:val="00767B0C"/>
    <w:rsid w:val="007B399A"/>
    <w:rsid w:val="007C4987"/>
    <w:rsid w:val="007C6B02"/>
    <w:rsid w:val="007E34CF"/>
    <w:rsid w:val="008235AA"/>
    <w:rsid w:val="00826821"/>
    <w:rsid w:val="00830479"/>
    <w:rsid w:val="00833D87"/>
    <w:rsid w:val="00854E45"/>
    <w:rsid w:val="008719D9"/>
    <w:rsid w:val="00874900"/>
    <w:rsid w:val="00892EFF"/>
    <w:rsid w:val="00894D5B"/>
    <w:rsid w:val="00895DED"/>
    <w:rsid w:val="008A2C4A"/>
    <w:rsid w:val="008B1055"/>
    <w:rsid w:val="00917BCB"/>
    <w:rsid w:val="0092301E"/>
    <w:rsid w:val="00977226"/>
    <w:rsid w:val="00977AA5"/>
    <w:rsid w:val="009C66C4"/>
    <w:rsid w:val="009F6806"/>
    <w:rsid w:val="00A21110"/>
    <w:rsid w:val="00A53B1F"/>
    <w:rsid w:val="00A766D1"/>
    <w:rsid w:val="00A76B67"/>
    <w:rsid w:val="00AC3EA9"/>
    <w:rsid w:val="00AC7519"/>
    <w:rsid w:val="00AD7B01"/>
    <w:rsid w:val="00B06EFE"/>
    <w:rsid w:val="00B16E1E"/>
    <w:rsid w:val="00B34B40"/>
    <w:rsid w:val="00B721EC"/>
    <w:rsid w:val="00B878F8"/>
    <w:rsid w:val="00BC3338"/>
    <w:rsid w:val="00BC700E"/>
    <w:rsid w:val="00BD2FBC"/>
    <w:rsid w:val="00BF5730"/>
    <w:rsid w:val="00C10E1F"/>
    <w:rsid w:val="00C26243"/>
    <w:rsid w:val="00C3594B"/>
    <w:rsid w:val="00C433C2"/>
    <w:rsid w:val="00C4793F"/>
    <w:rsid w:val="00C55DBA"/>
    <w:rsid w:val="00C66FED"/>
    <w:rsid w:val="00C9547A"/>
    <w:rsid w:val="00CA54BD"/>
    <w:rsid w:val="00CB38FC"/>
    <w:rsid w:val="00CC071E"/>
    <w:rsid w:val="00CD14AD"/>
    <w:rsid w:val="00D15786"/>
    <w:rsid w:val="00D31F30"/>
    <w:rsid w:val="00D445D9"/>
    <w:rsid w:val="00D769C5"/>
    <w:rsid w:val="00DA2538"/>
    <w:rsid w:val="00DF0D8B"/>
    <w:rsid w:val="00E073E2"/>
    <w:rsid w:val="00E1606E"/>
    <w:rsid w:val="00E40298"/>
    <w:rsid w:val="00E8764C"/>
    <w:rsid w:val="00EC49FE"/>
    <w:rsid w:val="00ED33D4"/>
    <w:rsid w:val="00EE70EF"/>
    <w:rsid w:val="00EF43E6"/>
    <w:rsid w:val="00F30D09"/>
    <w:rsid w:val="00F4437C"/>
    <w:rsid w:val="00F53183"/>
    <w:rsid w:val="00F96047"/>
    <w:rsid w:val="00F966A4"/>
    <w:rsid w:val="00F97601"/>
    <w:rsid w:val="00FA268E"/>
    <w:rsid w:val="00FC4CC4"/>
    <w:rsid w:val="00FC4E0D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  <w:style w:type="table" w:styleId="TableGrid">
    <w:name w:val="Table Grid"/>
    <w:basedOn w:val="TableNormal"/>
    <w:rsid w:val="00917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opencv-python-tutroals.readthedocs.io/en/latest/py_tutorials/py_feature2d/py_orb/py_or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opencv-python-tutroals.readthedocs.io/en/latest/py_tutorials/py_feature2d/py_brief/py_brief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37402F-5044-5B4E-85AF-D634CB4DB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128</TotalTime>
  <Pages>11</Pages>
  <Words>2213</Words>
  <Characters>12615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14799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40</cp:revision>
  <cp:lastPrinted>2019-05-08T15:17:00Z</cp:lastPrinted>
  <dcterms:created xsi:type="dcterms:W3CDTF">2019-05-08T15:17:00Z</dcterms:created>
  <dcterms:modified xsi:type="dcterms:W3CDTF">2019-06-10T04:41:00Z</dcterms:modified>
</cp:coreProperties>
</file>