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111FD" w14:textId="0FD8A406" w:rsidR="00EC49FE" w:rsidRDefault="000B7D67" w:rsidP="0039084B">
      <w:pPr>
        <w:pStyle w:val="Title"/>
      </w:pPr>
      <w:r>
        <w:t>MC920 – Introdução ao Processamento Digital de Imagem</w:t>
      </w:r>
      <w:r>
        <w:br/>
        <w:t xml:space="preserve">Trabalho </w:t>
      </w:r>
      <w:r w:rsidR="0043274F">
        <w:t>2</w:t>
      </w:r>
    </w:p>
    <w:p w14:paraId="095BCECF" w14:textId="77777777" w:rsidR="00EC49FE" w:rsidRPr="0039084B" w:rsidRDefault="000B7D67" w:rsidP="0039084B">
      <w:pPr>
        <w:pStyle w:val="Author"/>
      </w:pPr>
      <w:r>
        <w:t xml:space="preserve">Rafael </w:t>
      </w:r>
      <w:proofErr w:type="spellStart"/>
      <w:r>
        <w:t>Eiki</w:t>
      </w:r>
      <w:proofErr w:type="spellEnd"/>
      <w:r>
        <w:t xml:space="preserve"> Matheus Imamura - RA 176127</w:t>
      </w:r>
      <w:r w:rsidR="00EC49FE" w:rsidRPr="0039084B">
        <w:rPr>
          <w:vertAlign w:val="superscript"/>
        </w:rPr>
        <w:t>1</w:t>
      </w:r>
    </w:p>
    <w:p w14:paraId="2219A202" w14:textId="77777777" w:rsidR="00556B9F" w:rsidRPr="0043274F" w:rsidRDefault="00EC49FE" w:rsidP="000B7D67">
      <w:pPr>
        <w:spacing w:before="240"/>
        <w:jc w:val="center"/>
      </w:pPr>
      <w:r w:rsidRPr="003C25DE">
        <w:rPr>
          <w:rStyle w:val="AddressChar"/>
          <w:vertAlign w:val="superscript"/>
        </w:rPr>
        <w:t>1</w:t>
      </w:r>
      <w:r w:rsidRPr="003C25DE">
        <w:rPr>
          <w:rStyle w:val="AddressChar"/>
        </w:rPr>
        <w:t xml:space="preserve">Instituto de </w:t>
      </w:r>
      <w:r w:rsidR="000B7D67">
        <w:rPr>
          <w:rStyle w:val="AddressChar"/>
        </w:rPr>
        <w:t xml:space="preserve">Computação </w:t>
      </w:r>
      <w:r w:rsidRPr="003C25DE">
        <w:rPr>
          <w:rStyle w:val="AddressChar"/>
        </w:rPr>
        <w:t xml:space="preserve">– Universidade </w:t>
      </w:r>
      <w:r w:rsidR="000B7D67">
        <w:rPr>
          <w:rStyle w:val="AddressChar"/>
        </w:rPr>
        <w:t>Estadual de Campinas (Unicamp)</w:t>
      </w:r>
      <w:r w:rsidR="000B7D67">
        <w:rPr>
          <w:rStyle w:val="AddressChar"/>
        </w:rPr>
        <w:br/>
      </w:r>
      <w:r w:rsidR="000B7D67" w:rsidRPr="000B7D67">
        <w:rPr>
          <w:rStyle w:val="AddressChar"/>
        </w:rPr>
        <w:t>Caixa Postal 6176 – CEP 13083-970 – Campinas – SP – Bra</w:t>
      </w:r>
      <w:r w:rsidR="00F4437C">
        <w:rPr>
          <w:rStyle w:val="AddressChar"/>
        </w:rPr>
        <w:t>s</w:t>
      </w:r>
      <w:r w:rsidR="000B7D67" w:rsidRPr="000B7D67">
        <w:rPr>
          <w:rStyle w:val="AddressChar"/>
        </w:rPr>
        <w:t>il</w:t>
      </w:r>
    </w:p>
    <w:p w14:paraId="4C68F327" w14:textId="77777777" w:rsidR="00EC49FE" w:rsidRPr="00556B9F" w:rsidRDefault="000B7D67" w:rsidP="00EE70EF">
      <w:pPr>
        <w:pStyle w:val="Email"/>
        <w:sectPr w:rsidR="00EC49FE" w:rsidRPr="00556B9F">
          <w:headerReference w:type="even" r:id="rId8"/>
          <w:headerReference w:type="default" r:id="rId9"/>
          <w:footerReference w:type="even" r:id="rId10"/>
          <w:footerReference w:type="first" r:id="rId11"/>
          <w:type w:val="continuous"/>
          <w:pgSz w:w="11907" w:h="16840" w:code="9"/>
          <w:pgMar w:top="1985" w:right="1701" w:bottom="1418" w:left="1701" w:header="964" w:footer="964" w:gutter="0"/>
          <w:pgNumType w:start="101"/>
          <w:cols w:space="454"/>
        </w:sectPr>
      </w:pPr>
      <w:r>
        <w:t>ra176127@students.ic.unicamp.br</w:t>
      </w:r>
    </w:p>
    <w:p w14:paraId="51D27249" w14:textId="77777777" w:rsidR="00EC49FE" w:rsidRDefault="00EC49FE" w:rsidP="00EE70EF">
      <w:pPr>
        <w:pStyle w:val="Heading1"/>
      </w:pPr>
      <w:r>
        <w:t xml:space="preserve">1. </w:t>
      </w:r>
      <w:r w:rsidR="000B7D67">
        <w:t>Introdução</w:t>
      </w:r>
    </w:p>
    <w:p w14:paraId="117744D9" w14:textId="77777777" w:rsidR="00EC49FE" w:rsidRDefault="00F4437C">
      <w:r>
        <w:t>No processamento digital de imagem, uma operação muito comum é a aplicação de filtros. Os filtros auxiliam na visualização de características específicas nas imagens. São operações locais, que utilizam os valores de cada pixel e seus vizinhos, multiplicando-os por valores específicos e os somando. Neste trabalho, foram analisados dois tipos de filtragem: no domínio espacial e no de frequência.</w:t>
      </w:r>
    </w:p>
    <w:p w14:paraId="2798E2A5" w14:textId="720B1312" w:rsidR="00EC49FE" w:rsidRDefault="000B7D67" w:rsidP="00F4437C">
      <w:r>
        <w:tab/>
      </w:r>
      <w:r w:rsidR="00F4437C">
        <w:t xml:space="preserve">Para cada um dos casos, foram usadas máscaras e analisados seu significado e efeitos nas imagens de testes. </w:t>
      </w:r>
      <w:r w:rsidR="00686B53">
        <w:t xml:space="preserve">As máscaras foram fornecidas no enunciado do trabalho. </w:t>
      </w:r>
      <w:r w:rsidR="00F4437C">
        <w:t xml:space="preserve">Para este trabalho, foram usadas </w:t>
      </w:r>
      <w:r w:rsidR="00C10E1F">
        <w:t>6</w:t>
      </w:r>
      <w:r w:rsidR="00F4437C">
        <w:t xml:space="preserve"> imagens PNG em escala </w:t>
      </w:r>
      <w:r w:rsidR="00977AA5">
        <w:t>de cinza</w:t>
      </w:r>
      <w:r w:rsidR="00F4437C">
        <w:t>, com intensidade nos valores de 0 a 255.</w:t>
      </w:r>
    </w:p>
    <w:p w14:paraId="2F3B950E" w14:textId="77777777" w:rsidR="00EC49FE" w:rsidRDefault="00EC49FE" w:rsidP="00603861">
      <w:pPr>
        <w:pStyle w:val="Heading1"/>
      </w:pPr>
      <w:r>
        <w:t xml:space="preserve">2. </w:t>
      </w:r>
      <w:r w:rsidR="00D15786">
        <w:t>Execução</w:t>
      </w:r>
    </w:p>
    <w:p w14:paraId="1BD20E02" w14:textId="024FA343" w:rsidR="00556B9F" w:rsidRDefault="00D15786">
      <w:r>
        <w:t>A entrega deste trabalho inclui o presente PDF e um diretório de nome “</w:t>
      </w:r>
      <w:r w:rsidR="00DF0D8B">
        <w:t>projeto</w:t>
      </w:r>
      <w:r w:rsidR="0043274F">
        <w:t xml:space="preserve"> 2</w:t>
      </w:r>
      <w:r>
        <w:t>”. Nela se encontram o código, as dependências e as imagens de entrada usadas para os testes.</w:t>
      </w:r>
    </w:p>
    <w:p w14:paraId="647026FC" w14:textId="3ED793C2" w:rsidR="00EC49FE" w:rsidRDefault="00556B9F">
      <w:r>
        <w:tab/>
      </w:r>
      <w:r w:rsidR="00F30D09">
        <w:t xml:space="preserve">Para executar o código, deve-se ter instalado o </w:t>
      </w:r>
      <w:proofErr w:type="spellStart"/>
      <w:r w:rsidR="00F30D09">
        <w:t>OpenCV</w:t>
      </w:r>
      <w:proofErr w:type="spellEnd"/>
      <w:r w:rsidR="00F30D09">
        <w:t xml:space="preserve"> e o </w:t>
      </w:r>
      <w:proofErr w:type="spellStart"/>
      <w:r w:rsidR="00F30D09">
        <w:t>Numpy</w:t>
      </w:r>
      <w:proofErr w:type="spellEnd"/>
      <w:r w:rsidR="00F30D09">
        <w:t xml:space="preserve">. Um </w:t>
      </w:r>
      <w:proofErr w:type="spellStart"/>
      <w:r w:rsidR="00F30D09">
        <w:t>freeze</w:t>
      </w:r>
      <w:proofErr w:type="spellEnd"/>
      <w:r w:rsidR="00F30D09">
        <w:t xml:space="preserve"> das dependências está presente no arquivo “requirements.txt”. Uma alternativa rápida para fazer a instalação é o comando:</w:t>
      </w:r>
    </w:p>
    <w:p w14:paraId="6F4C5D94" w14:textId="77777777" w:rsidR="00F30D09" w:rsidRDefault="00F30D09"/>
    <w:p w14:paraId="1A6CFEA7" w14:textId="5FAEEA61" w:rsidR="00F30D09" w:rsidRDefault="00F30D09">
      <w:pPr>
        <w:rPr>
          <w:i/>
        </w:rPr>
      </w:pPr>
      <w:r>
        <w:tab/>
      </w:r>
      <w:proofErr w:type="spellStart"/>
      <w:r w:rsidRPr="00F30D09">
        <w:rPr>
          <w:i/>
        </w:rPr>
        <w:t>pip</w:t>
      </w:r>
      <w:proofErr w:type="spellEnd"/>
      <w:r w:rsidRPr="00F30D09">
        <w:rPr>
          <w:i/>
        </w:rPr>
        <w:t xml:space="preserve"> </w:t>
      </w:r>
      <w:proofErr w:type="spellStart"/>
      <w:r w:rsidRPr="00F30D09">
        <w:rPr>
          <w:i/>
        </w:rPr>
        <w:t>install</w:t>
      </w:r>
      <w:proofErr w:type="spellEnd"/>
      <w:r w:rsidRPr="00F30D09">
        <w:rPr>
          <w:i/>
        </w:rPr>
        <w:t xml:space="preserve"> -r requirements.txt</w:t>
      </w:r>
    </w:p>
    <w:p w14:paraId="54626F91" w14:textId="77777777" w:rsidR="00F30D09" w:rsidRPr="00F30D09" w:rsidRDefault="00F30D09">
      <w:pPr>
        <w:rPr>
          <w:i/>
        </w:rPr>
      </w:pPr>
    </w:p>
    <w:p w14:paraId="1CDF2639" w14:textId="526C15FC" w:rsidR="00F30D09" w:rsidRDefault="00F30D09">
      <w:r>
        <w:tab/>
        <w:t>Com este comando instalado, basta chamar o arquivo de script com o parâmetro desejado:</w:t>
      </w:r>
    </w:p>
    <w:p w14:paraId="17943FD0" w14:textId="2D60CB2E" w:rsidR="00F30D09" w:rsidRDefault="00F30D09"/>
    <w:p w14:paraId="755F7B86" w14:textId="6A2DC99D" w:rsidR="00F30D09" w:rsidRDefault="00F30D09">
      <w:pPr>
        <w:rPr>
          <w:i/>
        </w:rPr>
      </w:pPr>
      <w:r>
        <w:tab/>
      </w:r>
      <w:proofErr w:type="spellStart"/>
      <w:proofErr w:type="gramStart"/>
      <w:r w:rsidRPr="00F30D09">
        <w:rPr>
          <w:i/>
        </w:rPr>
        <w:t>python</w:t>
      </w:r>
      <w:proofErr w:type="spellEnd"/>
      <w:r w:rsidR="001D4308">
        <w:rPr>
          <w:i/>
        </w:rPr>
        <w:t xml:space="preserve"> </w:t>
      </w:r>
      <w:r w:rsidRPr="00F30D09">
        <w:rPr>
          <w:i/>
        </w:rPr>
        <w:t xml:space="preserve"> main.py</w:t>
      </w:r>
      <w:proofErr w:type="gramEnd"/>
      <w:r w:rsidR="001D4308">
        <w:rPr>
          <w:i/>
        </w:rPr>
        <w:t xml:space="preserve"> </w:t>
      </w:r>
      <w:r w:rsidRPr="00F30D09">
        <w:rPr>
          <w:i/>
        </w:rPr>
        <w:t xml:space="preserve"> operação</w:t>
      </w:r>
      <w:r w:rsidR="001D4308">
        <w:rPr>
          <w:i/>
        </w:rPr>
        <w:t xml:space="preserve"> </w:t>
      </w:r>
      <w:r w:rsidRPr="00F30D09">
        <w:rPr>
          <w:i/>
        </w:rPr>
        <w:t xml:space="preserve"> </w:t>
      </w:r>
      <w:proofErr w:type="spellStart"/>
      <w:r w:rsidRPr="00F30D09">
        <w:rPr>
          <w:i/>
        </w:rPr>
        <w:t>arquivo_de_entrada</w:t>
      </w:r>
      <w:proofErr w:type="spellEnd"/>
      <w:r w:rsidR="001D4308">
        <w:rPr>
          <w:i/>
        </w:rPr>
        <w:t xml:space="preserve"> </w:t>
      </w:r>
      <w:proofErr w:type="spellStart"/>
      <w:r w:rsidRPr="00F30D09">
        <w:rPr>
          <w:i/>
        </w:rPr>
        <w:t>arquivo_de_saida</w:t>
      </w:r>
      <w:proofErr w:type="spellEnd"/>
      <w:r w:rsidR="0043274F">
        <w:rPr>
          <w:i/>
        </w:rPr>
        <w:t xml:space="preserve"> *</w:t>
      </w:r>
      <w:proofErr w:type="spellStart"/>
      <w:r w:rsidR="0043274F">
        <w:rPr>
          <w:i/>
        </w:rPr>
        <w:t>nome_base</w:t>
      </w:r>
      <w:proofErr w:type="spellEnd"/>
    </w:p>
    <w:p w14:paraId="4D628D9C" w14:textId="58DF809F" w:rsidR="00F30D09" w:rsidRDefault="00F30D09">
      <w:pPr>
        <w:rPr>
          <w:i/>
        </w:rPr>
      </w:pPr>
    </w:p>
    <w:p w14:paraId="115643A2" w14:textId="30D57F52" w:rsidR="00F30D09" w:rsidRDefault="00F30D09">
      <w:r>
        <w:tab/>
        <w:t>O significado de cada parâmetro da entrada é:</w:t>
      </w:r>
    </w:p>
    <w:p w14:paraId="09823386" w14:textId="60BDB5F2" w:rsidR="00F30D09" w:rsidRDefault="00F30D09" w:rsidP="00F30D09">
      <w:pPr>
        <w:numPr>
          <w:ilvl w:val="0"/>
          <w:numId w:val="20"/>
        </w:numPr>
      </w:pPr>
      <w:r w:rsidRPr="001739C0">
        <w:rPr>
          <w:i/>
        </w:rPr>
        <w:t>Operação</w:t>
      </w:r>
      <w:r>
        <w:t>: define qual função será chamada para realizar a filtragem da imagem. As opções são:</w:t>
      </w:r>
    </w:p>
    <w:p w14:paraId="68F9DFF3" w14:textId="26DBD854" w:rsidR="00F30D09" w:rsidRDefault="001739C0" w:rsidP="00F30D09">
      <w:pPr>
        <w:numPr>
          <w:ilvl w:val="1"/>
          <w:numId w:val="20"/>
        </w:numPr>
      </w:pPr>
      <w:r>
        <w:t xml:space="preserve"> </w:t>
      </w:r>
      <w:proofErr w:type="spellStart"/>
      <w:r w:rsidR="0043274F" w:rsidRPr="0043274F">
        <w:rPr>
          <w:i/>
        </w:rPr>
        <w:t>ordered_dithering</w:t>
      </w:r>
      <w:proofErr w:type="spellEnd"/>
      <w:r>
        <w:t xml:space="preserve">: </w:t>
      </w:r>
      <w:r w:rsidR="0043274F">
        <w:t>transformação para imagem de pontilhado ordenado usando a matriz 3x3;</w:t>
      </w:r>
    </w:p>
    <w:p w14:paraId="7A4C92F3" w14:textId="505DFE43" w:rsidR="001739C0" w:rsidRDefault="001739C0" w:rsidP="00207BF0">
      <w:pPr>
        <w:numPr>
          <w:ilvl w:val="1"/>
          <w:numId w:val="20"/>
        </w:numPr>
      </w:pPr>
      <w:r>
        <w:lastRenderedPageBreak/>
        <w:t xml:space="preserve"> </w:t>
      </w:r>
      <w:proofErr w:type="spellStart"/>
      <w:r w:rsidR="0043274F">
        <w:rPr>
          <w:i/>
        </w:rPr>
        <w:t>bayer</w:t>
      </w:r>
      <w:proofErr w:type="spellEnd"/>
      <w:r>
        <w:t xml:space="preserve">: </w:t>
      </w:r>
      <w:r w:rsidR="0043274F">
        <w:t>realiza a transformação da imagem usando a matriz de pontilhado ordenado de Bayer</w:t>
      </w:r>
      <w:r w:rsidR="00207BF0">
        <w:t>;</w:t>
      </w:r>
    </w:p>
    <w:p w14:paraId="0D53E5FA" w14:textId="611E4657" w:rsidR="00207BF0" w:rsidRDefault="0043274F" w:rsidP="00207BF0">
      <w:pPr>
        <w:numPr>
          <w:ilvl w:val="1"/>
          <w:numId w:val="20"/>
        </w:numPr>
      </w:pPr>
      <w:proofErr w:type="spellStart"/>
      <w:r w:rsidRPr="0043274F">
        <w:rPr>
          <w:i/>
        </w:rPr>
        <w:t>floyd_steinberg</w:t>
      </w:r>
      <w:proofErr w:type="spellEnd"/>
      <w:r w:rsidR="00207BF0">
        <w:t xml:space="preserve">: </w:t>
      </w:r>
      <w:r>
        <w:t>aplica a técnica de pontilhado ordenado com difusão de erro de Floyd-</w:t>
      </w:r>
      <w:proofErr w:type="spellStart"/>
      <w:r>
        <w:t>Steinberg</w:t>
      </w:r>
      <w:proofErr w:type="spellEnd"/>
      <w:r>
        <w:t>;</w:t>
      </w:r>
    </w:p>
    <w:p w14:paraId="16C4D4EE" w14:textId="011E7559" w:rsidR="00207BF0" w:rsidRDefault="00207BF0" w:rsidP="00207BF0">
      <w:pPr>
        <w:numPr>
          <w:ilvl w:val="1"/>
          <w:numId w:val="20"/>
        </w:numPr>
      </w:pPr>
      <w:proofErr w:type="spellStart"/>
      <w:r w:rsidRPr="00CA54BD">
        <w:rPr>
          <w:i/>
        </w:rPr>
        <w:t>all</w:t>
      </w:r>
      <w:proofErr w:type="spellEnd"/>
      <w:r>
        <w:t xml:space="preserve">: gera imagens com todos </w:t>
      </w:r>
      <w:r w:rsidR="0043274F">
        <w:t>as alternativas anteriores</w:t>
      </w:r>
      <w:r>
        <w:t>;</w:t>
      </w:r>
    </w:p>
    <w:p w14:paraId="0FB3420C" w14:textId="3B356D51" w:rsidR="00207BF0" w:rsidRDefault="00207BF0" w:rsidP="00207BF0">
      <w:pPr>
        <w:numPr>
          <w:ilvl w:val="1"/>
          <w:numId w:val="20"/>
        </w:numPr>
      </w:pPr>
      <w:proofErr w:type="spellStart"/>
      <w:r w:rsidRPr="00CA54BD">
        <w:rPr>
          <w:i/>
        </w:rPr>
        <w:t>example</w:t>
      </w:r>
      <w:proofErr w:type="spellEnd"/>
      <w:r>
        <w:t>: gera todas as imagens para os casos de exemplo (diretório “</w:t>
      </w:r>
      <w:proofErr w:type="spellStart"/>
      <w:r>
        <w:t>pictures</w:t>
      </w:r>
      <w:proofErr w:type="spellEnd"/>
      <w:r>
        <w:t>”)</w:t>
      </w:r>
      <w:r w:rsidR="00977AA5">
        <w:t xml:space="preserve">. Equivale a aplicar a opção </w:t>
      </w:r>
      <w:proofErr w:type="spellStart"/>
      <w:r w:rsidR="00977AA5" w:rsidRPr="00977AA5">
        <w:rPr>
          <w:i/>
        </w:rPr>
        <w:t>all</w:t>
      </w:r>
      <w:proofErr w:type="spellEnd"/>
      <w:r w:rsidR="00977AA5">
        <w:t xml:space="preserve"> em todas as imagens de exemplo</w:t>
      </w:r>
      <w:r>
        <w:t>;</w:t>
      </w:r>
    </w:p>
    <w:p w14:paraId="3C41F6A2" w14:textId="750E21DE" w:rsidR="001D4308" w:rsidRDefault="00207BF0" w:rsidP="0043274F">
      <w:pPr>
        <w:numPr>
          <w:ilvl w:val="0"/>
          <w:numId w:val="20"/>
        </w:numPr>
      </w:pPr>
      <w:proofErr w:type="spellStart"/>
      <w:r w:rsidRPr="00E40298">
        <w:rPr>
          <w:i/>
        </w:rPr>
        <w:t>Arquivo_de_entrada</w:t>
      </w:r>
      <w:proofErr w:type="spellEnd"/>
      <w:r>
        <w:t xml:space="preserve">: caminho para a imagem </w:t>
      </w:r>
      <w:r w:rsidR="0043274F">
        <w:t>base</w:t>
      </w:r>
      <w:r>
        <w:t xml:space="preserve">. Este parâmetro não é usado para a opção </w:t>
      </w:r>
      <w:proofErr w:type="spellStart"/>
      <w:r w:rsidRPr="00207BF0">
        <w:rPr>
          <w:i/>
        </w:rPr>
        <w:t>example</w:t>
      </w:r>
      <w:proofErr w:type="spellEnd"/>
      <w:r>
        <w:t>.</w:t>
      </w:r>
      <w:r w:rsidR="001D4308">
        <w:t xml:space="preserve"> </w:t>
      </w:r>
    </w:p>
    <w:p w14:paraId="45534F80" w14:textId="4C5E52FA" w:rsidR="00E40298" w:rsidRDefault="00207BF0" w:rsidP="001D4308">
      <w:pPr>
        <w:numPr>
          <w:ilvl w:val="0"/>
          <w:numId w:val="20"/>
        </w:numPr>
      </w:pPr>
      <w:proofErr w:type="spellStart"/>
      <w:r w:rsidRPr="00E40298">
        <w:rPr>
          <w:i/>
        </w:rPr>
        <w:t>Arquivo_de_saida</w:t>
      </w:r>
      <w:proofErr w:type="spellEnd"/>
      <w:r>
        <w:t xml:space="preserve">: caminho para o arquivo de saída da imagem. Caso a opção seja </w:t>
      </w:r>
      <w:proofErr w:type="spellStart"/>
      <w:r w:rsidR="00E40298" w:rsidRPr="00E40298">
        <w:rPr>
          <w:i/>
        </w:rPr>
        <w:t>all</w:t>
      </w:r>
      <w:proofErr w:type="spellEnd"/>
      <w:r w:rsidR="00E40298">
        <w:t xml:space="preserve">, esse parâmetro define o diretório de saída das imagens. A opção </w:t>
      </w:r>
      <w:proofErr w:type="spellStart"/>
      <w:r w:rsidR="00E40298" w:rsidRPr="00E40298">
        <w:rPr>
          <w:i/>
        </w:rPr>
        <w:t>example</w:t>
      </w:r>
      <w:proofErr w:type="spellEnd"/>
      <w:r w:rsidR="00E40298">
        <w:t xml:space="preserve"> não usa este parâmetro – as imagens são geradas no diretório “</w:t>
      </w:r>
      <w:proofErr w:type="spellStart"/>
      <w:r w:rsidR="00E40298">
        <w:t>results</w:t>
      </w:r>
      <w:proofErr w:type="spellEnd"/>
      <w:r w:rsidR="00E40298">
        <w:t>”</w:t>
      </w:r>
      <w:r w:rsidR="001D4308">
        <w:t>.</w:t>
      </w:r>
    </w:p>
    <w:p w14:paraId="20D4415C" w14:textId="77777777" w:rsidR="00977AA5" w:rsidRDefault="00977AA5" w:rsidP="00E40298">
      <w:pPr>
        <w:ind w:left="720"/>
      </w:pPr>
    </w:p>
    <w:p w14:paraId="1901BAC3" w14:textId="677579F3" w:rsidR="00E40298" w:rsidRDefault="00E40298" w:rsidP="00E40298">
      <w:pPr>
        <w:ind w:left="720"/>
      </w:pPr>
      <w:r>
        <w:t>Alguns exemplos de uso são mostrados a seguir:</w:t>
      </w:r>
    </w:p>
    <w:p w14:paraId="0E6158D1" w14:textId="6999748C" w:rsidR="00977AA5" w:rsidRDefault="00977AA5" w:rsidP="00977AA5">
      <w:pPr>
        <w:pStyle w:val="ListParagraph"/>
        <w:numPr>
          <w:ilvl w:val="0"/>
          <w:numId w:val="21"/>
        </w:numPr>
      </w:pPr>
      <w:proofErr w:type="spellStart"/>
      <w:r w:rsidRPr="00977AA5">
        <w:t>python</w:t>
      </w:r>
      <w:proofErr w:type="spellEnd"/>
      <w:r w:rsidRPr="00977AA5">
        <w:t xml:space="preserve"> main.py </w:t>
      </w:r>
      <w:proofErr w:type="spellStart"/>
      <w:r w:rsidRPr="00977AA5">
        <w:t>example</w:t>
      </w:r>
      <w:proofErr w:type="spellEnd"/>
    </w:p>
    <w:p w14:paraId="3F191E03" w14:textId="1A8C506D" w:rsidR="00977AA5" w:rsidRPr="0043274F" w:rsidRDefault="00977AA5" w:rsidP="00977AA5">
      <w:pPr>
        <w:pStyle w:val="ListParagraph"/>
        <w:numPr>
          <w:ilvl w:val="0"/>
          <w:numId w:val="21"/>
        </w:numPr>
        <w:rPr>
          <w:lang w:val="en-US"/>
        </w:rPr>
      </w:pPr>
      <w:r w:rsidRPr="0043274F">
        <w:rPr>
          <w:lang w:val="en-US"/>
        </w:rPr>
        <w:t xml:space="preserve">python main.py all </w:t>
      </w:r>
      <w:proofErr w:type="gramStart"/>
      <w:r w:rsidRPr="0043274F">
        <w:rPr>
          <w:lang w:val="en-US"/>
        </w:rPr>
        <w:t>./pictures/</w:t>
      </w:r>
      <w:proofErr w:type="spellStart"/>
      <w:r w:rsidRPr="0043274F">
        <w:rPr>
          <w:lang w:val="en-US"/>
        </w:rPr>
        <w:t>baboon.p</w:t>
      </w:r>
      <w:r w:rsidR="0043274F">
        <w:rPr>
          <w:lang w:val="en-US"/>
        </w:rPr>
        <w:t>gm</w:t>
      </w:r>
      <w:proofErr w:type="spellEnd"/>
      <w:r w:rsidR="0043274F">
        <w:rPr>
          <w:lang w:val="en-US"/>
        </w:rPr>
        <w:t xml:space="preserve"> .</w:t>
      </w:r>
      <w:proofErr w:type="gramEnd"/>
      <w:r w:rsidR="0043274F">
        <w:rPr>
          <w:lang w:val="en-US"/>
        </w:rPr>
        <w:t>/results/ baboon</w:t>
      </w:r>
    </w:p>
    <w:p w14:paraId="66B18EA5" w14:textId="2E7BBB84" w:rsidR="00977AA5" w:rsidRPr="0043274F" w:rsidRDefault="00977AA5" w:rsidP="00977AA5">
      <w:pPr>
        <w:pStyle w:val="ListParagraph"/>
        <w:numPr>
          <w:ilvl w:val="0"/>
          <w:numId w:val="21"/>
        </w:numPr>
        <w:rPr>
          <w:lang w:val="en-US"/>
        </w:rPr>
      </w:pPr>
      <w:r w:rsidRPr="0043274F">
        <w:rPr>
          <w:lang w:val="en-US"/>
        </w:rPr>
        <w:t xml:space="preserve">python main.py </w:t>
      </w:r>
      <w:proofErr w:type="spellStart"/>
      <w:r w:rsidR="0043274F">
        <w:rPr>
          <w:lang w:val="en-US"/>
        </w:rPr>
        <w:t>bayer</w:t>
      </w:r>
      <w:proofErr w:type="spellEnd"/>
      <w:r w:rsidRPr="0043274F">
        <w:rPr>
          <w:lang w:val="en-US"/>
        </w:rPr>
        <w:t xml:space="preserve"> ./pictures/</w:t>
      </w:r>
      <w:proofErr w:type="spellStart"/>
      <w:r w:rsidRPr="0043274F">
        <w:rPr>
          <w:lang w:val="en-US"/>
        </w:rPr>
        <w:t>baboon.p</w:t>
      </w:r>
      <w:r w:rsidR="0043274F">
        <w:rPr>
          <w:lang w:val="en-US"/>
        </w:rPr>
        <w:t>gm</w:t>
      </w:r>
      <w:proofErr w:type="spellEnd"/>
      <w:r w:rsidR="0043274F">
        <w:rPr>
          <w:lang w:val="en-US"/>
        </w:rPr>
        <w:t xml:space="preserve"> </w:t>
      </w:r>
      <w:r w:rsidRPr="0043274F">
        <w:rPr>
          <w:lang w:val="en-US"/>
        </w:rPr>
        <w:t>./teste.png</w:t>
      </w:r>
    </w:p>
    <w:p w14:paraId="3316BAC7" w14:textId="5BD582DB" w:rsidR="00977AA5" w:rsidRPr="0043274F" w:rsidRDefault="00977AA5" w:rsidP="00977AA5">
      <w:pPr>
        <w:pStyle w:val="ListParagraph"/>
        <w:numPr>
          <w:ilvl w:val="0"/>
          <w:numId w:val="21"/>
        </w:numPr>
        <w:rPr>
          <w:lang w:val="en-US"/>
        </w:rPr>
      </w:pPr>
      <w:r w:rsidRPr="0043274F">
        <w:rPr>
          <w:lang w:val="en-US"/>
        </w:rPr>
        <w:t xml:space="preserve">python main.py </w:t>
      </w:r>
      <w:proofErr w:type="spellStart"/>
      <w:r w:rsidR="0043274F">
        <w:rPr>
          <w:lang w:val="en-US"/>
        </w:rPr>
        <w:t>floyd_steinberg</w:t>
      </w:r>
      <w:proofErr w:type="spellEnd"/>
      <w:r w:rsidRPr="0043274F">
        <w:rPr>
          <w:lang w:val="en-US"/>
        </w:rPr>
        <w:t xml:space="preserve"> ./pictures/</w:t>
      </w:r>
      <w:proofErr w:type="spellStart"/>
      <w:r w:rsidRPr="0043274F">
        <w:rPr>
          <w:lang w:val="en-US"/>
        </w:rPr>
        <w:t>baboon.</w:t>
      </w:r>
      <w:r w:rsidR="0043274F">
        <w:rPr>
          <w:lang w:val="en-US"/>
        </w:rPr>
        <w:t>pgm</w:t>
      </w:r>
      <w:proofErr w:type="spellEnd"/>
      <w:r w:rsidRPr="0043274F">
        <w:rPr>
          <w:lang w:val="en-US"/>
        </w:rPr>
        <w:t>./teste.png</w:t>
      </w:r>
    </w:p>
    <w:p w14:paraId="0AF86749" w14:textId="0BE8C966" w:rsidR="00977AA5" w:rsidRDefault="00977AA5" w:rsidP="00977AA5">
      <w:pPr>
        <w:pStyle w:val="Heading2"/>
      </w:pPr>
      <w:r>
        <w:t>2.1. Entrada</w:t>
      </w:r>
    </w:p>
    <w:p w14:paraId="759A2397" w14:textId="5A14D87C" w:rsidR="00977AA5" w:rsidRDefault="00977AA5" w:rsidP="00977AA5">
      <w:r>
        <w:t xml:space="preserve">A entrada, em todos os casos, é dada por imagens </w:t>
      </w:r>
      <w:r w:rsidR="0043274F">
        <w:t>PGM</w:t>
      </w:r>
      <w:r>
        <w:t xml:space="preserve"> </w:t>
      </w:r>
      <w:r w:rsidR="0043274F">
        <w:t>(</w:t>
      </w:r>
      <w:proofErr w:type="spellStart"/>
      <w:r w:rsidR="0043274F">
        <w:t>Portable</w:t>
      </w:r>
      <w:proofErr w:type="spellEnd"/>
      <w:r w:rsidR="0043274F">
        <w:t xml:space="preserve"> </w:t>
      </w:r>
      <w:proofErr w:type="spellStart"/>
      <w:r w:rsidR="0043274F">
        <w:t>GrayMap</w:t>
      </w:r>
      <w:proofErr w:type="spellEnd"/>
      <w:r>
        <w:t>). Para este relatório, foram usadas 6 imagens, 5 das quais fornecidas no enunciado do trabalho (</w:t>
      </w:r>
      <w:proofErr w:type="spellStart"/>
      <w:r w:rsidR="00CA54BD" w:rsidRPr="00CA54BD">
        <w:rPr>
          <w:i/>
        </w:rPr>
        <w:t>http</w:t>
      </w:r>
      <w:proofErr w:type="spellEnd"/>
      <w:r w:rsidR="00CA54BD" w:rsidRPr="00CA54BD">
        <w:rPr>
          <w:i/>
        </w:rPr>
        <w:t>://www.ic.unicamp.br/~</w:t>
      </w:r>
      <w:proofErr w:type="spellStart"/>
      <w:r w:rsidR="00CA54BD" w:rsidRPr="00CA54BD">
        <w:rPr>
          <w:i/>
        </w:rPr>
        <w:t>helio</w:t>
      </w:r>
      <w:proofErr w:type="spellEnd"/>
      <w:r w:rsidR="00CA54BD" w:rsidRPr="00CA54BD">
        <w:rPr>
          <w:i/>
        </w:rPr>
        <w:t>/</w:t>
      </w:r>
      <w:proofErr w:type="spellStart"/>
      <w:r w:rsidR="00CA54BD" w:rsidRPr="00CA54BD">
        <w:rPr>
          <w:i/>
        </w:rPr>
        <w:t>imagens_png</w:t>
      </w:r>
      <w:proofErr w:type="spellEnd"/>
      <w:r w:rsidR="00CA54BD" w:rsidRPr="00CA54BD">
        <w:rPr>
          <w:i/>
        </w:rPr>
        <w:t>/</w:t>
      </w:r>
      <w:r>
        <w:t>) e uma imagem que é um desenho (</w:t>
      </w:r>
      <w:r w:rsidRPr="00CA54BD">
        <w:rPr>
          <w:i/>
        </w:rPr>
        <w:t>poney.png</w:t>
      </w:r>
      <w:r>
        <w:t>).</w:t>
      </w:r>
    </w:p>
    <w:p w14:paraId="438229A6" w14:textId="32DCEFA9" w:rsidR="00977AA5" w:rsidRDefault="00977AA5" w:rsidP="00977AA5">
      <w:r>
        <w:tab/>
        <w:t>Todas as entradas usadas estão disponíveis dentro do zip, no diretório “</w:t>
      </w:r>
      <w:proofErr w:type="spellStart"/>
      <w:r>
        <w:t>pictures</w:t>
      </w:r>
      <w:proofErr w:type="spellEnd"/>
      <w:r>
        <w:t>”.</w:t>
      </w:r>
    </w:p>
    <w:p w14:paraId="2ED69B49" w14:textId="012E6686" w:rsidR="00977AA5" w:rsidRDefault="00977AA5" w:rsidP="00977AA5">
      <w:pPr>
        <w:pStyle w:val="Heading2"/>
      </w:pPr>
      <w:r>
        <w:t>2.2. Saída</w:t>
      </w:r>
    </w:p>
    <w:p w14:paraId="53D6833C" w14:textId="13276755" w:rsidR="00977AA5" w:rsidRDefault="00977AA5" w:rsidP="00977AA5">
      <w:r>
        <w:t xml:space="preserve">A saída do programa são imagens com as mesmas características da entrada (PNG, escala de cinza). </w:t>
      </w:r>
      <w:r w:rsidR="001D4308">
        <w:t>Caso a opção “</w:t>
      </w:r>
      <w:proofErr w:type="spellStart"/>
      <w:r w:rsidR="001D4308">
        <w:t>binary</w:t>
      </w:r>
      <w:proofErr w:type="spellEnd"/>
      <w:r w:rsidR="001D4308">
        <w:t xml:space="preserve">” seja passada para os filtros h, a imagem resultante será em preto e branco (0 ou 255). </w:t>
      </w:r>
      <w:r>
        <w:t xml:space="preserve">Para as opções </w:t>
      </w:r>
      <w:proofErr w:type="spellStart"/>
      <w:r w:rsidRPr="00977AA5">
        <w:rPr>
          <w:i/>
        </w:rPr>
        <w:t>all</w:t>
      </w:r>
      <w:proofErr w:type="spellEnd"/>
      <w:r>
        <w:t xml:space="preserve"> e </w:t>
      </w:r>
      <w:proofErr w:type="spellStart"/>
      <w:r w:rsidRPr="00977AA5">
        <w:rPr>
          <w:i/>
        </w:rPr>
        <w:t>example</w:t>
      </w:r>
      <w:proofErr w:type="spellEnd"/>
      <w:r>
        <w:t xml:space="preserve"> do programa, as imagens geradas tem como nome o nome original da imagem, adicionada de um sufixo indicando a operação e possíveis parâmetros.</w:t>
      </w:r>
    </w:p>
    <w:p w14:paraId="0C241166" w14:textId="7753D95F" w:rsidR="00E40298" w:rsidRDefault="00977AA5" w:rsidP="00CA54BD">
      <w:r>
        <w:tab/>
        <w:t>Por exemplo, as imagens com filtros h1, terão o nome “imagem_h1.png”. As imagens geradas com o filtro Gaussiano com um sigma de 10, terão o nome “imagem_g_10.png”.</w:t>
      </w:r>
    </w:p>
    <w:p w14:paraId="3D947D98" w14:textId="61EDB55F" w:rsidR="00EC49FE" w:rsidRDefault="00603861" w:rsidP="00603861">
      <w:pPr>
        <w:pStyle w:val="Heading1"/>
      </w:pPr>
      <w:r>
        <w:t>3</w:t>
      </w:r>
      <w:r w:rsidR="00EC49FE">
        <w:t xml:space="preserve">. </w:t>
      </w:r>
      <w:r w:rsidR="00CA54BD">
        <w:t>Solução</w:t>
      </w:r>
    </w:p>
    <w:p w14:paraId="04A30737" w14:textId="24EF785A" w:rsidR="00EC49FE" w:rsidRDefault="0043274F">
      <w:r>
        <w:t>A solução do problema foi feita com.</w:t>
      </w:r>
    </w:p>
    <w:p w14:paraId="11E8DC2E" w14:textId="08F72A9A" w:rsidR="0043274F" w:rsidRDefault="0043274F">
      <w:r>
        <w:tab/>
        <w:t>aa</w:t>
      </w:r>
    </w:p>
    <w:p w14:paraId="7D587808" w14:textId="52B9A736" w:rsidR="00EC49FE" w:rsidRDefault="00603861" w:rsidP="00603861">
      <w:pPr>
        <w:pStyle w:val="Heading1"/>
      </w:pPr>
      <w:r>
        <w:lastRenderedPageBreak/>
        <w:t>4</w:t>
      </w:r>
      <w:r w:rsidR="00EC49FE">
        <w:t xml:space="preserve">. </w:t>
      </w:r>
      <w:r w:rsidR="00CA54BD">
        <w:t>Resultados</w:t>
      </w:r>
    </w:p>
    <w:p w14:paraId="4601CDCE" w14:textId="42C4D2CB" w:rsidR="00EC49FE" w:rsidRDefault="00D769C5">
      <w:r>
        <w:t>São apresentados a seguir comparações das imagens usando-se as diferentes opções</w:t>
      </w:r>
      <w:r w:rsidR="002C65E9">
        <w:t>.</w:t>
      </w:r>
      <w:r>
        <w:t xml:space="preserve"> As imagens a seguir foram geradas usando a opção “</w:t>
      </w:r>
      <w:proofErr w:type="spellStart"/>
      <w:r>
        <w:t>example</w:t>
      </w:r>
      <w:proofErr w:type="spellEnd"/>
      <w:r>
        <w:t>” do programa.</w:t>
      </w:r>
    </w:p>
    <w:p w14:paraId="5E41811F" w14:textId="13F7143D" w:rsidR="00767B0C" w:rsidRDefault="00BC700E" w:rsidP="00767B0C">
      <w:pPr>
        <w:tabs>
          <w:tab w:val="clear" w:pos="720"/>
          <w:tab w:val="center" w:pos="42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7C20B9" wp14:editId="08D013C6">
                <wp:simplePos x="0" y="0"/>
                <wp:positionH relativeFrom="column">
                  <wp:posOffset>1823085</wp:posOffset>
                </wp:positionH>
                <wp:positionV relativeFrom="paragraph">
                  <wp:posOffset>21590</wp:posOffset>
                </wp:positionV>
                <wp:extent cx="1756410" cy="30416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AC921" w14:textId="74BA0EDA" w:rsidR="00F97601" w:rsidRPr="00767B0C" w:rsidRDefault="00D769C5" w:rsidP="00BC700E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Pontilhado ordenado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C20B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43.55pt;margin-top:1.7pt;width:138.3pt;height:2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" filled="f" stroked="f" strokeweight=".5pt">
                <v:textbox inset=",0">
                  <w:txbxContent>
                    <w:p w14:paraId="034AC921" w14:textId="74BA0EDA" w:rsidR="00F97601" w:rsidRPr="00767B0C" w:rsidRDefault="00D769C5" w:rsidP="00BC700E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Pontilhado ordenado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BAA57" wp14:editId="31933B78">
                <wp:simplePos x="0" y="0"/>
                <wp:positionH relativeFrom="column">
                  <wp:posOffset>3641090</wp:posOffset>
                </wp:positionH>
                <wp:positionV relativeFrom="paragraph">
                  <wp:posOffset>23495</wp:posOffset>
                </wp:positionV>
                <wp:extent cx="1756410" cy="30416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805C7" w14:textId="25B986C9" w:rsidR="00F97601" w:rsidRPr="00767B0C" w:rsidRDefault="00D769C5" w:rsidP="00BC700E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Bayer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AA57" id="Text Box 11" o:spid="_x0000_s1027" type="#_x0000_t202" style="position:absolute;left:0;text-align:left;margin-left:286.7pt;margin-top:1.85pt;width:138.3pt;height:2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" filled="f" stroked="f" strokeweight=".5pt">
                <v:textbox inset=",0">
                  <w:txbxContent>
                    <w:p w14:paraId="7EF805C7" w14:textId="25B986C9" w:rsidR="00F97601" w:rsidRPr="00767B0C" w:rsidRDefault="00D769C5" w:rsidP="00BC700E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Bayer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66CB32" wp14:editId="785D2855">
                <wp:simplePos x="0" y="0"/>
                <wp:positionH relativeFrom="column">
                  <wp:posOffset>2540</wp:posOffset>
                </wp:positionH>
                <wp:positionV relativeFrom="paragraph">
                  <wp:posOffset>21590</wp:posOffset>
                </wp:positionV>
                <wp:extent cx="1756410" cy="30416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FDE7" w14:textId="0A41B199" w:rsidR="00F97601" w:rsidRPr="00767B0C" w:rsidRDefault="00F97601" w:rsidP="00767B0C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 w:rsidRPr="00767B0C">
                              <w:rPr>
                                <w:sz w:val="20"/>
                              </w:rPr>
                              <w:t>Imagem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6CB32" id="Text Box 6" o:spid="_x0000_s1028" type="#_x0000_t202" style="position:absolute;left:0;text-align:left;margin-left:.2pt;margin-top:1.7pt;width:138.3pt;height:2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" filled="f" stroked="f" strokeweight=".5pt">
                <v:textbox inset=",0">
                  <w:txbxContent>
                    <w:p w14:paraId="0EEDFDE7" w14:textId="0A41B199" w:rsidR="00F97601" w:rsidRPr="00767B0C" w:rsidRDefault="00F97601" w:rsidP="00767B0C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 w:rsidRPr="00767B0C">
                        <w:rPr>
                          <w:sz w:val="20"/>
                        </w:rPr>
                        <w:t>Imagem original</w:t>
                      </w:r>
                    </w:p>
                  </w:txbxContent>
                </v:textbox>
              </v:shape>
            </w:pict>
          </mc:Fallback>
        </mc:AlternateContent>
      </w:r>
      <w:r w:rsidR="00767B0C">
        <w:tab/>
      </w:r>
    </w:p>
    <w:p w14:paraId="24A35E14" w14:textId="7B0552E8" w:rsidR="00767B0C" w:rsidRDefault="00767B0C" w:rsidP="00767B0C">
      <w:pPr>
        <w:tabs>
          <w:tab w:val="clear" w:pos="720"/>
          <w:tab w:val="center" w:pos="4252"/>
        </w:tabs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76B795F2" wp14:editId="472494B3">
            <wp:extent cx="1756577" cy="1756577"/>
            <wp:effectExtent l="0" t="0" r="0" b="0"/>
            <wp:docPr id="7" name="Picture 7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bo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29" cy="17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w:r>
        <w:rPr>
          <w:noProof/>
          <w:color w:val="000000" w:themeColor="text1"/>
        </w:rPr>
        <w:drawing>
          <wp:inline distT="0" distB="0" distL="0" distR="0" wp14:anchorId="5A98635A" wp14:editId="7054AE73">
            <wp:extent cx="1756611" cy="17566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boon_h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611" cy="175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0E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w:r w:rsidR="00BC700E">
        <w:rPr>
          <w:noProof/>
          <w:color w:val="000000" w:themeColor="text1"/>
        </w:rPr>
        <w:drawing>
          <wp:inline distT="0" distB="0" distL="0" distR="0" wp14:anchorId="5C55266D" wp14:editId="61A41ADB">
            <wp:extent cx="1755648" cy="17556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boon_h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9090" w14:textId="4862408B" w:rsidR="00D769C5" w:rsidRDefault="00D769C5" w:rsidP="00D769C5">
      <w:pPr>
        <w:tabs>
          <w:tab w:val="clear" w:pos="720"/>
          <w:tab w:val="center" w:pos="4252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90B994" wp14:editId="19B93FB0">
                <wp:simplePos x="0" y="0"/>
                <wp:positionH relativeFrom="column">
                  <wp:posOffset>2713355</wp:posOffset>
                </wp:positionH>
                <wp:positionV relativeFrom="paragraph">
                  <wp:posOffset>21590</wp:posOffset>
                </wp:positionV>
                <wp:extent cx="1756410" cy="30416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CA17B5" w14:textId="2988D271" w:rsidR="00D769C5" w:rsidRPr="00767B0C" w:rsidRDefault="00D769C5" w:rsidP="00D769C5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Floyd-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Steinberg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alternado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0B994" id="Text Box 3" o:spid="_x0000_s1029" type="#_x0000_t202" style="position:absolute;left:0;text-align:left;margin-left:213.65pt;margin-top:1.7pt;width:138.3pt;height:23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" filled="f" stroked="f" strokeweight=".5pt">
                <v:textbox inset=",0">
                  <w:txbxContent>
                    <w:p w14:paraId="4BCA17B5" w14:textId="2988D271" w:rsidR="00D769C5" w:rsidRPr="00767B0C" w:rsidRDefault="00D769C5" w:rsidP="00D769C5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Floyd-</w:t>
                      </w:r>
                      <w:proofErr w:type="spellStart"/>
                      <w:r>
                        <w:rPr>
                          <w:sz w:val="20"/>
                        </w:rPr>
                        <w:t>Steinberg</w:t>
                      </w:r>
                      <w:proofErr w:type="spellEnd"/>
                      <w:r>
                        <w:rPr>
                          <w:sz w:val="20"/>
                        </w:rPr>
                        <w:t xml:space="preserve"> alternado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0DEC08" wp14:editId="23CA3447">
                <wp:simplePos x="0" y="0"/>
                <wp:positionH relativeFrom="column">
                  <wp:posOffset>892877</wp:posOffset>
                </wp:positionH>
                <wp:positionV relativeFrom="paragraph">
                  <wp:posOffset>21590</wp:posOffset>
                </wp:positionV>
                <wp:extent cx="1756410" cy="30416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3EF9A" w14:textId="53487A60" w:rsidR="00D769C5" w:rsidRPr="00767B0C" w:rsidRDefault="00D769C5" w:rsidP="00D769C5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Floyd-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Steinberg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DEC08" id="Text Box 5" o:spid="_x0000_s1030" type="#_x0000_t202" style="position:absolute;left:0;text-align:left;margin-left:70.3pt;margin-top:1.7pt;width:138.3pt;height:23.9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" filled="f" stroked="f" strokeweight=".5pt">
                <v:textbox inset=",0">
                  <w:txbxContent>
                    <w:p w14:paraId="6133EF9A" w14:textId="53487A60" w:rsidR="00D769C5" w:rsidRPr="00767B0C" w:rsidRDefault="00D769C5" w:rsidP="00D769C5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Floyd-</w:t>
                      </w:r>
                      <w:proofErr w:type="spellStart"/>
                      <w:r>
                        <w:rPr>
                          <w:sz w:val="20"/>
                        </w:rPr>
                        <w:t>Steinberg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64A7828" w14:textId="75DD0387" w:rsidR="00D769C5" w:rsidRDefault="00D769C5" w:rsidP="00D769C5">
      <w:pPr>
        <w:tabs>
          <w:tab w:val="clear" w:pos="720"/>
          <w:tab w:val="center" w:pos="4252"/>
        </w:tabs>
        <w:jc w:val="center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1BF14D7F" wp14:editId="467E0CAB">
            <wp:extent cx="1755648" cy="17556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bo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noProof/>
          <w:color w:val="000000" w:themeColor="text1"/>
        </w:rPr>
        <w:drawing>
          <wp:inline distT="0" distB="0" distL="0" distR="0" wp14:anchorId="38A40FB4" wp14:editId="6A60FAFE">
            <wp:extent cx="1756611" cy="17566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boon_h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611" cy="175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94B0" w14:textId="77777777" w:rsidR="00D769C5" w:rsidRDefault="00D769C5" w:rsidP="00767B0C">
      <w:pPr>
        <w:tabs>
          <w:tab w:val="clear" w:pos="720"/>
          <w:tab w:val="center" w:pos="4252"/>
        </w:tabs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14:paraId="68C6F9A7" w14:textId="6F95A4FC" w:rsidR="00BC700E" w:rsidRDefault="00BC700E" w:rsidP="00D769C5">
      <w:pPr>
        <w:pStyle w:val="Caption"/>
        <w:ind w:left="439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1</w:t>
      </w:r>
      <w:r>
        <w:fldChar w:fldCharType="end"/>
      </w:r>
      <w:r>
        <w:t>. Comparação da imagem original</w:t>
      </w:r>
      <w:r w:rsidR="00F97601">
        <w:t xml:space="preserve"> “baboon.png”</w:t>
      </w:r>
      <w:r>
        <w:t xml:space="preserve"> com</w:t>
      </w:r>
      <w:r w:rsidR="00D769C5">
        <w:t xml:space="preserve"> técnicas de pontilhado ordenado sem difusão de erro</w:t>
      </w:r>
      <w:r>
        <w:t>.</w:t>
      </w:r>
    </w:p>
    <w:p w14:paraId="43493432" w14:textId="03C7AEC5" w:rsidR="00DF0D8B" w:rsidRDefault="00DF0D8B" w:rsidP="00430BE7">
      <w:r>
        <w:tab/>
      </w:r>
      <w:r w:rsidR="00D769C5">
        <w:t>Quando comparadas as imagens nesse tamanho, as diferenças são mínimas. Devido ao tamanho que o pontilhado ordenado deixa nas imagens (3 vezes maiores para a matriz 3x3 e 4 vezes maiores para Bayer), quando escalados para o tamanho original é difícil de perceber. As diferenças são mais perceptíveis em escala maior, como pode ser visto na Figura 2.</w:t>
      </w:r>
    </w:p>
    <w:p w14:paraId="1E8864A1" w14:textId="44FD55C4" w:rsidR="00D769C5" w:rsidRDefault="00D769C5" w:rsidP="00430BE7">
      <w:r>
        <w:rPr>
          <w:noProof/>
        </w:rPr>
        <w:lastRenderedPageBreak/>
        <w:drawing>
          <wp:inline distT="0" distB="0" distL="0" distR="0" wp14:anchorId="453972C8" wp14:editId="25A004FB">
            <wp:extent cx="5486400" cy="5486400"/>
            <wp:effectExtent l="0" t="0" r="0" b="0"/>
            <wp:docPr id="1" name="Picture 1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boon_ordered_dithering.pbm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A1E6" w14:textId="0494D92E" w:rsidR="00BF5730" w:rsidRDefault="00BF5730" w:rsidP="00BF5730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>
        <w:t>Imagem resultante da técnica de pontilhado ordenado em “baboon.png”</w:t>
      </w:r>
      <w:bookmarkStart w:id="0" w:name="_GoBack"/>
      <w:bookmarkEnd w:id="0"/>
      <w:r>
        <w:t>.</w:t>
      </w:r>
    </w:p>
    <w:p w14:paraId="45D02057" w14:textId="49DED7EC" w:rsidR="00D769C5" w:rsidRDefault="00D769C5" w:rsidP="00430BE7"/>
    <w:p w14:paraId="0F3C1DDA" w14:textId="13F2F052" w:rsidR="00BC700E" w:rsidRDefault="00D769C5" w:rsidP="00BC700E">
      <w:r>
        <w:rPr>
          <w:noProof/>
        </w:rPr>
        <w:lastRenderedPageBreak/>
        <w:drawing>
          <wp:inline distT="0" distB="0" distL="0" distR="0" wp14:anchorId="50FF33C0" wp14:editId="222B87CC">
            <wp:extent cx="5486400" cy="5486400"/>
            <wp:effectExtent l="0" t="0" r="0" b="0"/>
            <wp:docPr id="2" name="Picture 2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boon_bayer.pbm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A766" w14:textId="32512167" w:rsidR="00430BE7" w:rsidRDefault="00430BE7" w:rsidP="00430BE7">
      <w:r>
        <w:tab/>
        <w:t>Os filtros h3 e h4, individuais e combinados, realçam o contorno da imagem</w:t>
      </w:r>
      <w:r w:rsidR="00F97601">
        <w:t xml:space="preserve"> (Figura 2)</w:t>
      </w:r>
      <w:r>
        <w:t>. O h3 realça os traços</w:t>
      </w:r>
      <w:r w:rsidR="001028AF">
        <w:t xml:space="preserve"> verticais, o h4 os traços horizontais, e a combinação mostra o contorno geral.</w:t>
      </w:r>
      <w:r w:rsidR="00F97601">
        <w:t xml:space="preserve"> Todos eles são filtros passa-alta.</w:t>
      </w:r>
    </w:p>
    <w:p w14:paraId="27988B3F" w14:textId="71EEBBE8" w:rsidR="00430BE7" w:rsidRDefault="00430BE7" w:rsidP="00430BE7">
      <w:r>
        <w:tab/>
        <w:t xml:space="preserve">Após comparar essas imagens, foi possível perceber como as imagens com os filtros h1, h3, h4 (individuais e combinados) podem ser difíceis de se visualizar por mostrarem a diferença de contorno. Assim, foi criada a opção de deixar a imagem em preto e branco. O </w:t>
      </w:r>
      <w:proofErr w:type="spellStart"/>
      <w:r w:rsidRPr="00430BE7">
        <w:rPr>
          <w:i/>
        </w:rPr>
        <w:t>threshhold</w:t>
      </w:r>
      <w:proofErr w:type="spellEnd"/>
      <w:r>
        <w:t xml:space="preserve"> usado é o valor 128, um valor no meio entre 0 e 255. Assim, as imagens transformadas em binárias são mostradas na Figura 3.</w:t>
      </w:r>
    </w:p>
    <w:p w14:paraId="5F58E6C5" w14:textId="510CC4D6" w:rsidR="00430BE7" w:rsidRDefault="00430BE7" w:rsidP="00430BE7">
      <w:r w:rsidRPr="00430BE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E8220D" wp14:editId="716F448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1387F" w14:textId="77777777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 w:rsidRPr="00767B0C">
                              <w:rPr>
                                <w:sz w:val="20"/>
                              </w:rPr>
                              <w:t>Imagem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8220D" id="Text Box 38" o:spid="_x0000_s1031" type="#_x0000_t202" style="position:absolute;left:0;text-align:left;margin-left:0;margin-top:0;width:138.3pt;height:2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" filled="f" stroked="f" strokeweight=".5pt">
                <v:textbox inset=",0">
                  <w:txbxContent>
                    <w:p w14:paraId="28E1387F" w14:textId="77777777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 w:rsidRPr="00767B0C">
                        <w:rPr>
                          <w:sz w:val="20"/>
                        </w:rPr>
                        <w:t>Imagem original</w:t>
                      </w:r>
                    </w:p>
                  </w:txbxContent>
                </v:textbox>
              </v:shape>
            </w:pict>
          </mc:Fallback>
        </mc:AlternateContent>
      </w:r>
      <w:r w:rsidRPr="00430BE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A50054" wp14:editId="590A7825">
                <wp:simplePos x="0" y="0"/>
                <wp:positionH relativeFrom="column">
                  <wp:posOffset>1820545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11E1A" w14:textId="0F949F5E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h1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0054" id="Text Box 39" o:spid="_x0000_s1032" type="#_x0000_t202" style="position:absolute;left:0;text-align:left;margin-left:143.35pt;margin-top:0;width:138.3pt;height:23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" filled="f" stroked="f" strokeweight=".5pt">
                <v:textbox inset=",0">
                  <w:txbxContent>
                    <w:p w14:paraId="63411E1A" w14:textId="0F949F5E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h1 (binária)</w:t>
                      </w:r>
                    </w:p>
                  </w:txbxContent>
                </v:textbox>
              </v:shape>
            </w:pict>
          </mc:Fallback>
        </mc:AlternateContent>
      </w:r>
      <w:r w:rsidRPr="00430BE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B01749" wp14:editId="5B79F7F3">
                <wp:simplePos x="0" y="0"/>
                <wp:positionH relativeFrom="column">
                  <wp:posOffset>3638550</wp:posOffset>
                </wp:positionH>
                <wp:positionV relativeFrom="paragraph">
                  <wp:posOffset>1905</wp:posOffset>
                </wp:positionV>
                <wp:extent cx="1756410" cy="30416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CAD9A" w14:textId="272117DA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h2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01749" id="Text Box 40" o:spid="_x0000_s1033" type="#_x0000_t202" style="position:absolute;left:0;text-align:left;margin-left:286.5pt;margin-top:.15pt;width:138.3pt;height:2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" filled="f" stroked="f" strokeweight=".5pt">
                <v:textbox inset=",0">
                  <w:txbxContent>
                    <w:p w14:paraId="542CAD9A" w14:textId="272117DA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h2 (binária)</w:t>
                      </w:r>
                    </w:p>
                  </w:txbxContent>
                </v:textbox>
              </v:shape>
            </w:pict>
          </mc:Fallback>
        </mc:AlternateContent>
      </w:r>
    </w:p>
    <w:p w14:paraId="159B56E4" w14:textId="629824CD" w:rsidR="00430BE7" w:rsidRDefault="00430BE7" w:rsidP="00430BE7">
      <w:r>
        <w:rPr>
          <w:noProof/>
        </w:rPr>
        <w:lastRenderedPageBreak/>
        <w:drawing>
          <wp:inline distT="0" distB="0" distL="0" distR="0" wp14:anchorId="73E23B05" wp14:editId="7BA88D85">
            <wp:extent cx="1755648" cy="1755648"/>
            <wp:effectExtent l="0" t="0" r="0" b="0"/>
            <wp:docPr id="37" name="Picture 37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bo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D7BAD8A" wp14:editId="0E2F6AFC">
            <wp:extent cx="1755648" cy="17556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aboon_h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F6E8E08" wp14:editId="089500D6">
            <wp:extent cx="1755648" cy="1755648"/>
            <wp:effectExtent l="0" t="0" r="0" b="0"/>
            <wp:docPr id="35" name="Picture 3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st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4C45" w14:textId="5BBB69E5" w:rsidR="00430BE7" w:rsidRDefault="00430BE7" w:rsidP="00430BE7">
      <w:r w:rsidRPr="00430BE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DA5799" wp14:editId="365F678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756410" cy="30416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BFFF7" w14:textId="0624A5BE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A5799" id="Text Box 41" o:spid="_x0000_s1034" type="#_x0000_t202" style="position:absolute;left:0;text-align:left;margin-left:0;margin-top:.05pt;width:138.3pt;height:2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" filled="f" stroked="f" strokeweight=".5pt">
                <v:textbox inset=",0">
                  <w:txbxContent>
                    <w:p w14:paraId="6E7BFFF7" w14:textId="0624A5BE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(binária)</w:t>
                      </w:r>
                    </w:p>
                  </w:txbxContent>
                </v:textbox>
              </v:shape>
            </w:pict>
          </mc:Fallback>
        </mc:AlternateContent>
      </w:r>
      <w:r w:rsidRPr="00430BE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13121E" wp14:editId="47AAB03C">
                <wp:simplePos x="0" y="0"/>
                <wp:positionH relativeFrom="column">
                  <wp:posOffset>1819910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9FF0D" w14:textId="6DA0D94E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3121E" id="Text Box 42" o:spid="_x0000_s1035" type="#_x0000_t202" style="position:absolute;left:0;text-align:left;margin-left:143.3pt;margin-top:0;width:138.3pt;height:2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" filled="f" stroked="f" strokeweight=".5pt">
                <v:textbox inset=",0">
                  <w:txbxContent>
                    <w:p w14:paraId="7329FF0D" w14:textId="6DA0D94E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h4 (binária)</w:t>
                      </w:r>
                    </w:p>
                  </w:txbxContent>
                </v:textbox>
              </v:shape>
            </w:pict>
          </mc:Fallback>
        </mc:AlternateContent>
      </w:r>
      <w:r w:rsidRPr="00430BE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37D57F" wp14:editId="4B0651F6">
                <wp:simplePos x="0" y="0"/>
                <wp:positionH relativeFrom="column">
                  <wp:posOffset>3637915</wp:posOffset>
                </wp:positionH>
                <wp:positionV relativeFrom="paragraph">
                  <wp:posOffset>2540</wp:posOffset>
                </wp:positionV>
                <wp:extent cx="1756410" cy="30416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E8999" w14:textId="5C308C98" w:rsidR="00F97601" w:rsidRPr="00767B0C" w:rsidRDefault="00F97601" w:rsidP="00430BE7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e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D57F" id="Text Box 43" o:spid="_x0000_s1036" type="#_x0000_t202" style="position:absolute;left:0;text-align:left;margin-left:286.45pt;margin-top:.2pt;width:138.3pt;height:2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" filled="f" stroked="f" strokeweight=".5pt">
                <v:textbox inset=",0">
                  <w:txbxContent>
                    <w:p w14:paraId="56EE8999" w14:textId="5C308C98" w:rsidR="00F97601" w:rsidRPr="00767B0C" w:rsidRDefault="00F97601" w:rsidP="00430BE7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e h4 (binária)</w:t>
                      </w:r>
                    </w:p>
                  </w:txbxContent>
                </v:textbox>
              </v:shape>
            </w:pict>
          </mc:Fallback>
        </mc:AlternateContent>
      </w:r>
    </w:p>
    <w:p w14:paraId="5CFEB766" w14:textId="0E0C936F" w:rsidR="00430BE7" w:rsidRDefault="00430BE7" w:rsidP="00430BE7">
      <w:r>
        <w:rPr>
          <w:noProof/>
        </w:rPr>
        <w:drawing>
          <wp:inline distT="0" distB="0" distL="0" distR="0" wp14:anchorId="12EBE222" wp14:editId="70A4B8A9">
            <wp:extent cx="1755648" cy="1755648"/>
            <wp:effectExtent l="0" t="0" r="0" b="0"/>
            <wp:docPr id="44" name="Picture 44" descr="A picture containing nature, 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boon_h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3AE298D" wp14:editId="7843CF0D">
            <wp:extent cx="1755648" cy="175564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aboon_h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E0A1F13" wp14:editId="15EF07D7">
            <wp:extent cx="1755648" cy="175564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aboon_h3_h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203" w14:textId="06339D07" w:rsidR="00430BE7" w:rsidRPr="001D4308" w:rsidRDefault="00430BE7" w:rsidP="00430BE7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3</w:t>
      </w:r>
      <w:r>
        <w:fldChar w:fldCharType="end"/>
      </w:r>
      <w:r>
        <w:t>. Comparação da image</w:t>
      </w:r>
      <w:r w:rsidR="00F97601">
        <w:t>m “baboon.png”</w:t>
      </w:r>
      <w:r>
        <w:t xml:space="preserve"> com os filtros h em binário.</w:t>
      </w:r>
    </w:p>
    <w:p w14:paraId="32F2CC68" w14:textId="77777777" w:rsidR="00430BE7" w:rsidRPr="00430BE7" w:rsidRDefault="00430BE7" w:rsidP="00430BE7"/>
    <w:p w14:paraId="1FB9DDE1" w14:textId="77777777" w:rsidR="001B6973" w:rsidRPr="001B6973" w:rsidRDefault="001B6973" w:rsidP="001B6973"/>
    <w:p w14:paraId="6EC906CF" w14:textId="52A0D7AF" w:rsidR="001B6973" w:rsidRPr="001B6973" w:rsidRDefault="001B6973" w:rsidP="001B6973">
      <w:r w:rsidRPr="001B697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7F3E4B" wp14:editId="4F85CEC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756410" cy="30416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45CDB" w14:textId="114A60AE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F3E4B" id="Text Box 25" o:spid="_x0000_s1037" type="#_x0000_t202" style="position:absolute;left:0;text-align:left;margin-left:0;margin-top:.05pt;width:138.3pt;height:23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" filled="f" stroked="f" strokeweight=".5pt">
                <v:textbox inset=",0">
                  <w:txbxContent>
                    <w:p w14:paraId="12145CDB" w14:textId="114A60AE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5</w:t>
                      </w:r>
                    </w:p>
                  </w:txbxContent>
                </v:textbox>
              </v:shape>
            </w:pict>
          </mc:Fallback>
        </mc:AlternateContent>
      </w:r>
      <w:r w:rsidRPr="001B697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9F112" wp14:editId="24821E66">
                <wp:simplePos x="0" y="0"/>
                <wp:positionH relativeFrom="column">
                  <wp:posOffset>1819910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471DF5" w14:textId="726DF578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15</w:t>
                            </w:r>
                          </w:p>
                          <w:p w14:paraId="323B06B1" w14:textId="0CEB7DD5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9F112" id="Text Box 26" o:spid="_x0000_s1038" type="#_x0000_t202" style="position:absolute;left:0;text-align:left;margin-left:143.3pt;margin-top:0;width:138.3pt;height:23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" filled="f" stroked="f" strokeweight=".5pt">
                <v:textbox inset=",0">
                  <w:txbxContent>
                    <w:p w14:paraId="41471DF5" w14:textId="726DF578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15</w:t>
                      </w:r>
                    </w:p>
                    <w:p w14:paraId="323B06B1" w14:textId="0CEB7DD5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B697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D5073F" wp14:editId="3D83CDB5">
                <wp:simplePos x="0" y="0"/>
                <wp:positionH relativeFrom="column">
                  <wp:posOffset>3637915</wp:posOffset>
                </wp:positionH>
                <wp:positionV relativeFrom="paragraph">
                  <wp:posOffset>2540</wp:posOffset>
                </wp:positionV>
                <wp:extent cx="1756410" cy="30416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6F1EC" w14:textId="2E7FD21A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25</w:t>
                            </w:r>
                          </w:p>
                          <w:p w14:paraId="4A43FC57" w14:textId="7F6EFB98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5073F" id="Text Box 27" o:spid="_x0000_s1039" type="#_x0000_t202" style="position:absolute;left:0;text-align:left;margin-left:286.45pt;margin-top:.2pt;width:138.3pt;height:23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" filled="f" stroked="f" strokeweight=".5pt">
                <v:textbox inset=",0">
                  <w:txbxContent>
                    <w:p w14:paraId="5FB6F1EC" w14:textId="2E7FD21A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25</w:t>
                      </w:r>
                    </w:p>
                    <w:p w14:paraId="4A43FC57" w14:textId="7F6EFB98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86F196" w14:textId="31172444" w:rsidR="001B6973" w:rsidRDefault="001B6973" w:rsidP="001B6973">
      <w:r>
        <w:rPr>
          <w:noProof/>
        </w:rPr>
        <w:drawing>
          <wp:inline distT="0" distB="0" distL="0" distR="0" wp14:anchorId="48E159B4" wp14:editId="126B035A">
            <wp:extent cx="1755648" cy="17556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boon_g_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1B00160" wp14:editId="66F5051E">
            <wp:extent cx="1755648" cy="1755648"/>
            <wp:effectExtent l="0" t="0" r="0" b="0"/>
            <wp:docPr id="20" name="Picture 20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boon_g_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C161F76" wp14:editId="40A92516">
            <wp:extent cx="1755648" cy="1755648"/>
            <wp:effectExtent l="0" t="0" r="0" b="0"/>
            <wp:docPr id="21" name="Picture 21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boon_g_2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2249" w14:textId="5F742518" w:rsidR="001B6973" w:rsidRDefault="001B6973" w:rsidP="001B6973">
      <w:r w:rsidRPr="001B697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BFE968" wp14:editId="2E69EC8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756410" cy="30416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778015" w14:textId="348E10E3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FE968" id="Text Box 28" o:spid="_x0000_s1040" type="#_x0000_t202" style="position:absolute;left:0;text-align:left;margin-left:0;margin-top:.05pt;width:138.3pt;height:23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" filled="f" stroked="f" strokeweight=".5pt">
                <v:textbox inset=",0">
                  <w:txbxContent>
                    <w:p w14:paraId="04778015" w14:textId="348E10E3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30</w:t>
                      </w:r>
                    </w:p>
                  </w:txbxContent>
                </v:textbox>
              </v:shape>
            </w:pict>
          </mc:Fallback>
        </mc:AlternateContent>
      </w:r>
      <w:r w:rsidRPr="001B697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A40EA0" wp14:editId="20D1D536">
                <wp:simplePos x="0" y="0"/>
                <wp:positionH relativeFrom="column">
                  <wp:posOffset>1819910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341D7" w14:textId="3A88BE67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40</w:t>
                            </w:r>
                          </w:p>
                          <w:p w14:paraId="0822328A" w14:textId="492AA89C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40EA0" id="Text Box 29" o:spid="_x0000_s1041" type="#_x0000_t202" style="position:absolute;left:0;text-align:left;margin-left:143.3pt;margin-top:0;width:138.3pt;height:23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" filled="f" stroked="f" strokeweight=".5pt">
                <v:textbox inset=",0">
                  <w:txbxContent>
                    <w:p w14:paraId="049341D7" w14:textId="3A88BE67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40</w:t>
                      </w:r>
                    </w:p>
                    <w:p w14:paraId="0822328A" w14:textId="492AA89C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B697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ED3E3A" wp14:editId="24790719">
                <wp:simplePos x="0" y="0"/>
                <wp:positionH relativeFrom="column">
                  <wp:posOffset>3637915</wp:posOffset>
                </wp:positionH>
                <wp:positionV relativeFrom="paragraph">
                  <wp:posOffset>2540</wp:posOffset>
                </wp:positionV>
                <wp:extent cx="1756410" cy="30416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99F8A" w14:textId="36ADE400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50</w:t>
                            </w:r>
                          </w:p>
                          <w:p w14:paraId="5D0E5314" w14:textId="2AFD41FF" w:rsidR="00F97601" w:rsidRPr="00767B0C" w:rsidRDefault="00F97601" w:rsidP="001B697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D3E3A" id="Text Box 30" o:spid="_x0000_s1042" type="#_x0000_t202" style="position:absolute;left:0;text-align:left;margin-left:286.45pt;margin-top:.2pt;width:138.3pt;height:2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" filled="f" stroked="f" strokeweight=".5pt">
                <v:textbox inset=",0">
                  <w:txbxContent>
                    <w:p w14:paraId="50D99F8A" w14:textId="36ADE400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50</w:t>
                      </w:r>
                    </w:p>
                    <w:p w14:paraId="5D0E5314" w14:textId="2AFD41FF" w:rsidR="00F97601" w:rsidRPr="00767B0C" w:rsidRDefault="00F97601" w:rsidP="001B6973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2AFA5E" w14:textId="4810A945" w:rsidR="001B6973" w:rsidRDefault="001B6973" w:rsidP="001B6973">
      <w:r>
        <w:rPr>
          <w:noProof/>
        </w:rPr>
        <w:lastRenderedPageBreak/>
        <w:drawing>
          <wp:inline distT="0" distB="0" distL="0" distR="0" wp14:anchorId="7D2B4227" wp14:editId="73D9DA92">
            <wp:extent cx="1755648" cy="1755648"/>
            <wp:effectExtent l="0" t="0" r="0" b="0"/>
            <wp:docPr id="22" name="Picture 22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boon_g_3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BE43272" wp14:editId="318F3515">
            <wp:extent cx="1755648" cy="1755648"/>
            <wp:effectExtent l="0" t="0" r="0" b="0"/>
            <wp:docPr id="23" name="Picture 23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boon_g_4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D65B793" wp14:editId="598EDF54">
            <wp:extent cx="1755648" cy="1755648"/>
            <wp:effectExtent l="0" t="0" r="0" b="0"/>
            <wp:docPr id="24" name="Picture 24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boon_g_5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8AAB" w14:textId="48696364" w:rsidR="001B6973" w:rsidRDefault="001B6973" w:rsidP="001B6973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4</w:t>
      </w:r>
      <w:r>
        <w:fldChar w:fldCharType="end"/>
      </w:r>
      <w:r>
        <w:t>. Comparação dos resultados do filtro Gaussiano com diferentes graus de suavização</w:t>
      </w:r>
      <w:r w:rsidR="00F97601">
        <w:t xml:space="preserve"> na imagem “baboon.png”</w:t>
      </w:r>
      <w:r>
        <w:t>.</w:t>
      </w:r>
    </w:p>
    <w:p w14:paraId="717C34B7" w14:textId="07A5AB11" w:rsidR="001D4308" w:rsidRDefault="001D4308" w:rsidP="001D4308">
      <w:r>
        <w:tab/>
      </w:r>
      <w:r w:rsidR="00430BE7">
        <w:t xml:space="preserve"> </w:t>
      </w:r>
      <w:r w:rsidR="00F97601">
        <w:t xml:space="preserve">O filtro Gaussiano é um filtro passa-baixa, suavizando a imagem (Figura 4). </w:t>
      </w:r>
      <w:r w:rsidR="001028AF">
        <w:t>Conforme o desvio padrão</w:t>
      </w:r>
      <w:r w:rsidR="00F97601">
        <w:t xml:space="preserve"> (sigma)</w:t>
      </w:r>
      <w:r w:rsidR="001028AF">
        <w:t xml:space="preserve"> aumenta, a imagem vai ficando mais nítida. Para valores menores do desvio, especialmente até 25, a diferença visual é bem grande. O grau de suavização é </w:t>
      </w:r>
      <w:r w:rsidR="00DF0D8B">
        <w:t>afetado diretamente pelo desvio padrão</w:t>
      </w:r>
      <w:r w:rsidR="001028AF">
        <w:t xml:space="preserve">, que define </w:t>
      </w:r>
      <w:r w:rsidR="00DF0D8B">
        <w:t>o tamanho do filtro.</w:t>
      </w:r>
    </w:p>
    <w:p w14:paraId="1B2CBB47" w14:textId="7DD3E13C" w:rsidR="00F97601" w:rsidRDefault="00854E45" w:rsidP="00854E45">
      <w:r>
        <w:tab/>
      </w:r>
      <w:r w:rsidR="00F97601">
        <w:t>A</w:t>
      </w:r>
      <w:r w:rsidR="002C65E9">
        <w:t xml:space="preserve"> seguir, são mostrados alguns outros exemplos e discutidos suas diferenças – imagens “city.png”</w:t>
      </w:r>
      <w:r w:rsidR="00686B53">
        <w:t xml:space="preserve"> (Figuras 5, 6 e 7)</w:t>
      </w:r>
      <w:r w:rsidR="002C65E9">
        <w:t xml:space="preserve"> e “poney.png”</w:t>
      </w:r>
      <w:r w:rsidR="00686B53">
        <w:t xml:space="preserve"> (Figuras 8, 9 e 10)</w:t>
      </w:r>
      <w:r w:rsidR="002C65E9">
        <w:t>.</w:t>
      </w:r>
    </w:p>
    <w:p w14:paraId="3C887B69" w14:textId="2998BA2E" w:rsidR="00F97601" w:rsidRDefault="00F97601" w:rsidP="00854E45">
      <w:r w:rsidRPr="00F9760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2B3067" wp14:editId="0AECDA6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6BAC6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 w:rsidRPr="00767B0C">
                              <w:rPr>
                                <w:sz w:val="20"/>
                              </w:rPr>
                              <w:t>Imagem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3067" id="Text Box 50" o:spid="_x0000_s1043" type="#_x0000_t202" style="position:absolute;left:0;text-align:left;margin-left:0;margin-top:0;width:138.3pt;height:23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" filled="f" stroked="f" strokeweight=".5pt">
                <v:textbox inset=",0">
                  <w:txbxContent>
                    <w:p w14:paraId="4696BAC6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 w:rsidRPr="00767B0C">
                        <w:rPr>
                          <w:sz w:val="20"/>
                        </w:rPr>
                        <w:t>Imagem original</w:t>
                      </w:r>
                    </w:p>
                  </w:txbxContent>
                </v:textbox>
              </v:shape>
            </w:pict>
          </mc:Fallback>
        </mc:AlternateContent>
      </w:r>
      <w:r w:rsidRPr="00F9760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82717D" wp14:editId="16488F5F">
                <wp:simplePos x="0" y="0"/>
                <wp:positionH relativeFrom="column">
                  <wp:posOffset>1820545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21C7F7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h1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717D" id="Text Box 51" o:spid="_x0000_s1044" type="#_x0000_t202" style="position:absolute;left:0;text-align:left;margin-left:143.35pt;margin-top:0;width:138.3pt;height:23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" filled="f" stroked="f" strokeweight=".5pt">
                <v:textbox inset=",0">
                  <w:txbxContent>
                    <w:p w14:paraId="4121C7F7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h1 (binária)</w:t>
                      </w:r>
                    </w:p>
                  </w:txbxContent>
                </v:textbox>
              </v:shape>
            </w:pict>
          </mc:Fallback>
        </mc:AlternateContent>
      </w:r>
      <w:r w:rsidRPr="00F9760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B0E382" wp14:editId="3514F4AD">
                <wp:simplePos x="0" y="0"/>
                <wp:positionH relativeFrom="column">
                  <wp:posOffset>3638550</wp:posOffset>
                </wp:positionH>
                <wp:positionV relativeFrom="paragraph">
                  <wp:posOffset>1905</wp:posOffset>
                </wp:positionV>
                <wp:extent cx="1756410" cy="30416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B1F861" w14:textId="05E8DF53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0E382" id="Text Box 52" o:spid="_x0000_s1045" type="#_x0000_t202" style="position:absolute;left:0;text-align:left;margin-left:286.5pt;margin-top:.15pt;width:138.3pt;height:2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" filled="f" stroked="f" strokeweight=".5pt">
                <v:textbox inset=",0">
                  <w:txbxContent>
                    <w:p w14:paraId="6FB1F861" w14:textId="05E8DF53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h2</w:t>
                      </w:r>
                    </w:p>
                  </w:txbxContent>
                </v:textbox>
              </v:shape>
            </w:pict>
          </mc:Fallback>
        </mc:AlternateContent>
      </w:r>
    </w:p>
    <w:p w14:paraId="40BE93D3" w14:textId="23B5D276" w:rsidR="00F97601" w:rsidRDefault="00F97601" w:rsidP="00854E45">
      <w:r>
        <w:rPr>
          <w:noProof/>
        </w:rPr>
        <w:drawing>
          <wp:inline distT="0" distB="0" distL="0" distR="0" wp14:anchorId="6FE7F830" wp14:editId="5179BAEE">
            <wp:extent cx="1755648" cy="1755648"/>
            <wp:effectExtent l="0" t="0" r="0" b="0"/>
            <wp:docPr id="47" name="Picture 47" descr="A black and white photo of a t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ity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99B83BB" wp14:editId="60A27C8E">
            <wp:extent cx="1755648" cy="1755648"/>
            <wp:effectExtent l="0" t="0" r="0" b="0"/>
            <wp:docPr id="48" name="Picture 48" descr="A picture containing nature, 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ity_h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317526F" wp14:editId="798D956B">
            <wp:extent cx="1755648" cy="1755648"/>
            <wp:effectExtent l="0" t="0" r="0" b="0"/>
            <wp:docPr id="49" name="Picture 49" descr="A black and white photo of a t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ity_h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C3E5" w14:textId="750F1497" w:rsidR="00F97601" w:rsidRDefault="00F97601" w:rsidP="00F97601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5</w:t>
      </w:r>
      <w:r>
        <w:fldChar w:fldCharType="end"/>
      </w:r>
      <w:r>
        <w:t>. Comparação da imagem “city.png” com os filtros h1 e h2.</w:t>
      </w:r>
    </w:p>
    <w:p w14:paraId="21A7AC81" w14:textId="042858F4" w:rsidR="00F97601" w:rsidRDefault="00F97601" w:rsidP="00F97601">
      <w:r w:rsidRPr="00F9760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E9318E" wp14:editId="7F1ECECD">
                <wp:simplePos x="0" y="0"/>
                <wp:positionH relativeFrom="column">
                  <wp:posOffset>0</wp:posOffset>
                </wp:positionH>
                <wp:positionV relativeFrom="paragraph">
                  <wp:posOffset>-80010</wp:posOffset>
                </wp:positionV>
                <wp:extent cx="1756410" cy="30416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19DAA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9318E" id="Text Box 56" o:spid="_x0000_s1046" type="#_x0000_t202" style="position:absolute;left:0;text-align:left;margin-left:0;margin-top:-6.3pt;width:138.3pt;height:23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" filled="f" stroked="f" strokeweight=".5pt">
                <v:textbox inset=",0">
                  <w:txbxContent>
                    <w:p w14:paraId="38919DAA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(binária)</w:t>
                      </w:r>
                    </w:p>
                  </w:txbxContent>
                </v:textbox>
              </v:shape>
            </w:pict>
          </mc:Fallback>
        </mc:AlternateContent>
      </w:r>
      <w:r w:rsidRPr="00F9760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F093D8" wp14:editId="3764AB99">
                <wp:simplePos x="0" y="0"/>
                <wp:positionH relativeFrom="column">
                  <wp:posOffset>1819910</wp:posOffset>
                </wp:positionH>
                <wp:positionV relativeFrom="paragraph">
                  <wp:posOffset>-80645</wp:posOffset>
                </wp:positionV>
                <wp:extent cx="1756410" cy="30416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A7F3A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093D8" id="Text Box 57" o:spid="_x0000_s1047" type="#_x0000_t202" style="position:absolute;left:0;text-align:left;margin-left:143.3pt;margin-top:-6.35pt;width:138.3pt;height:23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" filled="f" stroked="f" strokeweight=".5pt">
                <v:textbox inset=",0">
                  <w:txbxContent>
                    <w:p w14:paraId="37AA7F3A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h4 (binária)</w:t>
                      </w:r>
                    </w:p>
                  </w:txbxContent>
                </v:textbox>
              </v:shape>
            </w:pict>
          </mc:Fallback>
        </mc:AlternateContent>
      </w:r>
      <w:r w:rsidRPr="00F9760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17D62A" wp14:editId="297FCAF9">
                <wp:simplePos x="0" y="0"/>
                <wp:positionH relativeFrom="column">
                  <wp:posOffset>3637915</wp:posOffset>
                </wp:positionH>
                <wp:positionV relativeFrom="paragraph">
                  <wp:posOffset>-78105</wp:posOffset>
                </wp:positionV>
                <wp:extent cx="1756410" cy="30416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CB571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e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7D62A" id="Text Box 58" o:spid="_x0000_s1048" type="#_x0000_t202" style="position:absolute;left:0;text-align:left;margin-left:286.45pt;margin-top:-6.15pt;width:138.3pt;height:23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" filled="f" stroked="f" strokeweight=".5pt">
                <v:textbox inset=",0">
                  <w:txbxContent>
                    <w:p w14:paraId="7A1CB571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e h4 (binária)</w:t>
                      </w:r>
                    </w:p>
                  </w:txbxContent>
                </v:textbox>
              </v:shape>
            </w:pict>
          </mc:Fallback>
        </mc:AlternateContent>
      </w:r>
    </w:p>
    <w:p w14:paraId="6F52D0EF" w14:textId="676CE04A" w:rsidR="00F97601" w:rsidRDefault="00F97601" w:rsidP="00F97601">
      <w:r>
        <w:rPr>
          <w:noProof/>
        </w:rPr>
        <w:drawing>
          <wp:inline distT="0" distB="0" distL="0" distR="0" wp14:anchorId="48F1199B" wp14:editId="6AB773C6">
            <wp:extent cx="1755648" cy="1755648"/>
            <wp:effectExtent l="0" t="0" r="0" b="0"/>
            <wp:docPr id="53" name="Picture 53" descr="A picture containing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ity_h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3F255F1" wp14:editId="5EA9AA02">
            <wp:extent cx="1755648" cy="175564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ity_h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0AFC4C6" wp14:editId="4F7D8ECD">
            <wp:extent cx="1755648" cy="1755648"/>
            <wp:effectExtent l="0" t="0" r="0" b="0"/>
            <wp:docPr id="55" name="Picture 55" descr="A picture containing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ity_h3_h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6746" w14:textId="71FA4347" w:rsidR="00F97601" w:rsidRDefault="00F97601" w:rsidP="00F97601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6</w:t>
      </w:r>
      <w:r>
        <w:fldChar w:fldCharType="end"/>
      </w:r>
      <w:r>
        <w:t>. Comparação da imagem “city.png” com os filtros h3 e h4, individual e combinado.</w:t>
      </w:r>
    </w:p>
    <w:p w14:paraId="2294C4E0" w14:textId="7C30EC0B" w:rsidR="00F97601" w:rsidRPr="00F97601" w:rsidRDefault="00F97601" w:rsidP="00F97601">
      <w:r w:rsidRPr="00F976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DC6A4A" wp14:editId="51E6824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756410" cy="30416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184B1" w14:textId="646839B0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C6A4A" id="Text Box 62" o:spid="_x0000_s1049" type="#_x0000_t202" style="position:absolute;left:0;text-align:left;margin-left:0;margin-top:.05pt;width:138.3pt;height:23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" filled="f" stroked="f" strokeweight=".5pt">
                <v:textbox inset=",0">
                  <w:txbxContent>
                    <w:p w14:paraId="405184B1" w14:textId="646839B0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5</w:t>
                      </w:r>
                    </w:p>
                  </w:txbxContent>
                </v:textbox>
              </v:shape>
            </w:pict>
          </mc:Fallback>
        </mc:AlternateContent>
      </w:r>
      <w:r w:rsidRPr="00F9760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21DA0F" wp14:editId="14B71E42">
                <wp:simplePos x="0" y="0"/>
                <wp:positionH relativeFrom="column">
                  <wp:posOffset>1819910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20BCC2" w14:textId="75246B5D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20</w:t>
                            </w:r>
                          </w:p>
                          <w:p w14:paraId="1AF667E6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1DA0F" id="Text Box 63" o:spid="_x0000_s1050" type="#_x0000_t202" style="position:absolute;left:0;text-align:left;margin-left:143.3pt;margin-top:0;width:138.3pt;height:2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" filled="f" stroked="f" strokeweight=".5pt">
                <v:textbox inset=",0">
                  <w:txbxContent>
                    <w:p w14:paraId="7820BCC2" w14:textId="75246B5D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20</w:t>
                      </w:r>
                    </w:p>
                    <w:p w14:paraId="1AF667E6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60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109547" wp14:editId="273BB3B0">
                <wp:simplePos x="0" y="0"/>
                <wp:positionH relativeFrom="column">
                  <wp:posOffset>3637915</wp:posOffset>
                </wp:positionH>
                <wp:positionV relativeFrom="paragraph">
                  <wp:posOffset>2540</wp:posOffset>
                </wp:positionV>
                <wp:extent cx="1756410" cy="304165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D7F9C8" w14:textId="4AAD50EF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35</w:t>
                            </w:r>
                          </w:p>
                          <w:p w14:paraId="7A9661DE" w14:textId="77777777" w:rsidR="00F97601" w:rsidRPr="00767B0C" w:rsidRDefault="00F97601" w:rsidP="00F97601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09547" id="Text Box 64" o:spid="_x0000_s1051" type="#_x0000_t202" style="position:absolute;left:0;text-align:left;margin-left:286.45pt;margin-top:.2pt;width:138.3pt;height:23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" filled="f" stroked="f" strokeweight=".5pt">
                <v:textbox inset=",0">
                  <w:txbxContent>
                    <w:p w14:paraId="6AD7F9C8" w14:textId="4AAD50EF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35</w:t>
                      </w:r>
                    </w:p>
                    <w:p w14:paraId="7A9661DE" w14:textId="77777777" w:rsidR="00F97601" w:rsidRPr="00767B0C" w:rsidRDefault="00F97601" w:rsidP="00F97601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7CE259" w14:textId="7606BFE8" w:rsidR="00F97601" w:rsidRDefault="00F97601" w:rsidP="00F97601">
      <w:r>
        <w:rPr>
          <w:noProof/>
        </w:rPr>
        <w:drawing>
          <wp:inline distT="0" distB="0" distL="0" distR="0" wp14:anchorId="58045848" wp14:editId="0888C02D">
            <wp:extent cx="1755648" cy="175564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ouse_g_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BAF0B13" wp14:editId="3ED9098A">
            <wp:extent cx="1755648" cy="175564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ouse_g_2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AE503EE" wp14:editId="38E50736">
            <wp:extent cx="1755648" cy="175564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ouse_g_3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1460" w14:textId="18542040" w:rsidR="00F97601" w:rsidRDefault="00F97601" w:rsidP="002C65E9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65E9">
        <w:rPr>
          <w:noProof/>
        </w:rPr>
        <w:t>7</w:t>
      </w:r>
      <w:r>
        <w:fldChar w:fldCharType="end"/>
      </w:r>
      <w:r>
        <w:t>. Comparação da imagem “city.png” com o filtro Gaussiano com diferentes desvios padrão.</w:t>
      </w:r>
    </w:p>
    <w:p w14:paraId="321F05D1" w14:textId="58547696" w:rsidR="002C65E9" w:rsidRPr="002C65E9" w:rsidRDefault="002C65E9" w:rsidP="002C65E9">
      <w:r>
        <w:tab/>
        <w:t>No caso da imagem “city.png”</w:t>
      </w:r>
      <w:r w:rsidR="00686B53">
        <w:t>, o filtro h1 ficou com bastante ruído, assim como no “baboon.png” e o filtro h2 borrou levemente os contornos (Figura 5). Os filtros h3 e h4 exibem os contornos de h1 com menos ruído, mas perde um pouco de informação (Figura 6). O filtro gaussiano com sigma = 5 deixa a imagem totalmente irreconhecível devido ao nível de detalhe (Figura 7). Com o desvio padrão valendo 35, ainda se têm uma imagem mais borrada que h2.</w:t>
      </w:r>
    </w:p>
    <w:p w14:paraId="71C89D54" w14:textId="1051393E" w:rsidR="002C65E9" w:rsidRDefault="002C65E9" w:rsidP="002C65E9">
      <w:r w:rsidRPr="002C65E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0DC3B6" wp14:editId="0619DBD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756410" cy="30416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58C3A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 w:rsidRPr="00767B0C">
                              <w:rPr>
                                <w:sz w:val="20"/>
                              </w:rPr>
                              <w:t>Imagem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DC3B6" id="Text Box 68" o:spid="_x0000_s1052" type="#_x0000_t202" style="position:absolute;left:0;text-align:left;margin-left:0;margin-top:-.05pt;width:138.3pt;height:23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" filled="f" stroked="f" strokeweight=".5pt">
                <v:textbox inset=",0">
                  <w:txbxContent>
                    <w:p w14:paraId="76558C3A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 w:rsidRPr="00767B0C">
                        <w:rPr>
                          <w:sz w:val="20"/>
                        </w:rPr>
                        <w:t>Imagem original</w:t>
                      </w:r>
                    </w:p>
                  </w:txbxContent>
                </v:textbox>
              </v:shape>
            </w:pict>
          </mc:Fallback>
        </mc:AlternateContent>
      </w:r>
      <w:r w:rsidRPr="002C65E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13557E" wp14:editId="65C397D1">
                <wp:simplePos x="0" y="0"/>
                <wp:positionH relativeFrom="column">
                  <wp:posOffset>1820545</wp:posOffset>
                </wp:positionH>
                <wp:positionV relativeFrom="paragraph">
                  <wp:posOffset>-635</wp:posOffset>
                </wp:positionV>
                <wp:extent cx="1756410" cy="30416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B331D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h1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3557E" id="Text Box 69" o:spid="_x0000_s1053" type="#_x0000_t202" style="position:absolute;left:0;text-align:left;margin-left:143.35pt;margin-top:-.05pt;width:138.3pt;height:23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" filled="f" stroked="f" strokeweight=".5pt">
                <v:textbox inset=",0">
                  <w:txbxContent>
                    <w:p w14:paraId="2C0B331D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h1 (binária)</w:t>
                      </w:r>
                    </w:p>
                  </w:txbxContent>
                </v:textbox>
              </v:shape>
            </w:pict>
          </mc:Fallback>
        </mc:AlternateContent>
      </w:r>
      <w:r w:rsidRPr="002C65E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A40CFD" wp14:editId="7F92F423">
                <wp:simplePos x="0" y="0"/>
                <wp:positionH relativeFrom="column">
                  <wp:posOffset>3638550</wp:posOffset>
                </wp:positionH>
                <wp:positionV relativeFrom="paragraph">
                  <wp:posOffset>1270</wp:posOffset>
                </wp:positionV>
                <wp:extent cx="1756410" cy="30416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4148A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40CFD" id="Text Box 70" o:spid="_x0000_s1054" type="#_x0000_t202" style="position:absolute;left:0;text-align:left;margin-left:286.5pt;margin-top:.1pt;width:138.3pt;height:2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" filled="f" stroked="f" strokeweight=".5pt">
                <v:textbox inset=",0">
                  <w:txbxContent>
                    <w:p w14:paraId="6344148A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h2</w:t>
                      </w:r>
                    </w:p>
                  </w:txbxContent>
                </v:textbox>
              </v:shape>
            </w:pict>
          </mc:Fallback>
        </mc:AlternateContent>
      </w:r>
    </w:p>
    <w:p w14:paraId="524A0870" w14:textId="60218600" w:rsidR="002C65E9" w:rsidRDefault="002C65E9" w:rsidP="002C65E9">
      <w:r>
        <w:rPr>
          <w:noProof/>
        </w:rPr>
        <w:drawing>
          <wp:inline distT="0" distB="0" distL="0" distR="0" wp14:anchorId="4E985C78" wp14:editId="1D62B18B">
            <wp:extent cx="1755648" cy="1755648"/>
            <wp:effectExtent l="0" t="0" r="0" b="0"/>
            <wp:docPr id="65" name="Picture 65" descr="A close up of a f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oney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D7B7D2B" wp14:editId="66B91805">
            <wp:extent cx="1755648" cy="1755648"/>
            <wp:effectExtent l="0" t="0" r="0" b="0"/>
            <wp:docPr id="66" name="Picture 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oney_h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D3AC248" wp14:editId="21E83041">
            <wp:extent cx="1755648" cy="1755648"/>
            <wp:effectExtent l="0" t="0" r="0" b="0"/>
            <wp:docPr id="67" name="Picture 67" descr="A close up of a f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oney_h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DED5" w14:textId="2C486FF5" w:rsidR="002C65E9" w:rsidRDefault="002C65E9" w:rsidP="002C65E9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Comparação da imagem “poney.png” com os filtros h1 e h2.</w:t>
      </w:r>
    </w:p>
    <w:p w14:paraId="10B96E50" w14:textId="77777777" w:rsidR="002C65E9" w:rsidRDefault="002C65E9" w:rsidP="002C65E9"/>
    <w:p w14:paraId="132491B2" w14:textId="1F1AD039" w:rsidR="002C65E9" w:rsidRDefault="002C65E9" w:rsidP="002C65E9">
      <w:r w:rsidRPr="002C65E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EDCF1E" wp14:editId="53B9EF36">
                <wp:simplePos x="0" y="0"/>
                <wp:positionH relativeFrom="column">
                  <wp:posOffset>2540</wp:posOffset>
                </wp:positionH>
                <wp:positionV relativeFrom="paragraph">
                  <wp:posOffset>-304800</wp:posOffset>
                </wp:positionV>
                <wp:extent cx="1756410" cy="30416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781989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DCF1E" id="Text Box 74" o:spid="_x0000_s1055" type="#_x0000_t202" style="position:absolute;left:0;text-align:left;margin-left:.2pt;margin-top:-24pt;width:138.3pt;height:23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" filled="f" stroked="f" strokeweight=".5pt">
                <v:textbox inset=",0">
                  <w:txbxContent>
                    <w:p w14:paraId="1C781989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(binária)</w:t>
                      </w:r>
                    </w:p>
                  </w:txbxContent>
                </v:textbox>
              </v:shape>
            </w:pict>
          </mc:Fallback>
        </mc:AlternateContent>
      </w:r>
      <w:r w:rsidRPr="002C65E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DC8EB6" wp14:editId="482BCF3B">
                <wp:simplePos x="0" y="0"/>
                <wp:positionH relativeFrom="column">
                  <wp:posOffset>1822450</wp:posOffset>
                </wp:positionH>
                <wp:positionV relativeFrom="paragraph">
                  <wp:posOffset>-313690</wp:posOffset>
                </wp:positionV>
                <wp:extent cx="1756410" cy="30416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46867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C8EB6" id="Text Box 75" o:spid="_x0000_s1056" type="#_x0000_t202" style="position:absolute;left:0;text-align:left;margin-left:143.5pt;margin-top:-24.7pt;width:138.3pt;height:23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" filled="f" stroked="f" strokeweight=".5pt">
                <v:textbox inset=",0">
                  <w:txbxContent>
                    <w:p w14:paraId="14546867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h4 (binária)</w:t>
                      </w:r>
                    </w:p>
                  </w:txbxContent>
                </v:textbox>
              </v:shape>
            </w:pict>
          </mc:Fallback>
        </mc:AlternateContent>
      </w:r>
      <w:r w:rsidRPr="002C65E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0628A0" wp14:editId="08232AC0">
                <wp:simplePos x="0" y="0"/>
                <wp:positionH relativeFrom="column">
                  <wp:posOffset>3640455</wp:posOffset>
                </wp:positionH>
                <wp:positionV relativeFrom="paragraph">
                  <wp:posOffset>-303764</wp:posOffset>
                </wp:positionV>
                <wp:extent cx="1756410" cy="30416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5326F0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Filtro h3 e h4 (binária)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28A0" id="Text Box 76" o:spid="_x0000_s1057" type="#_x0000_t202" style="position:absolute;left:0;text-align:left;margin-left:286.65pt;margin-top:-23.9pt;width:138.3pt;height:23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" filled="f" stroked="f" strokeweight=".5pt">
                <v:textbox inset=",0">
                  <w:txbxContent>
                    <w:p w14:paraId="005326F0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Filtro h3 e h4 (binária)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37D503" wp14:editId="6ACF9D0C">
            <wp:extent cx="1755648" cy="1755648"/>
            <wp:effectExtent l="0" t="0" r="0" b="0"/>
            <wp:docPr id="71" name="Picture 71" descr="A picture containing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oney_h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F95A63E" wp14:editId="7A31E7F9">
            <wp:extent cx="1755648" cy="1755648"/>
            <wp:effectExtent l="0" t="0" r="0" b="0"/>
            <wp:docPr id="72" name="Picture 72" descr="Fireworks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oney_h4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9A8E6E8" wp14:editId="53AA613D">
            <wp:extent cx="1755648" cy="1755648"/>
            <wp:effectExtent l="0" t="0" r="0" b="0"/>
            <wp:docPr id="73" name="Picture 7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oney_h3_h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D9DF" w14:textId="049A04CC" w:rsidR="002C65E9" w:rsidRDefault="002C65E9" w:rsidP="002C65E9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Comparação da imagem “poney.png” com os filtros h3 e h4, individual e combinado.</w:t>
      </w:r>
    </w:p>
    <w:p w14:paraId="6998AE70" w14:textId="3290F952" w:rsidR="002C65E9" w:rsidRDefault="002C65E9" w:rsidP="002C65E9">
      <w:r w:rsidRPr="002C65E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B98DC3" wp14:editId="2F805CE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756410" cy="304165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57CF6B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8DC3" id="Text Box 80" o:spid="_x0000_s1058" type="#_x0000_t202" style="position:absolute;left:0;text-align:left;margin-left:0;margin-top:.05pt;width:138.3pt;height:23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" filled="f" stroked="f" strokeweight=".5pt">
                <v:textbox inset=",0">
                  <w:txbxContent>
                    <w:p w14:paraId="5657CF6B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5</w:t>
                      </w:r>
                    </w:p>
                  </w:txbxContent>
                </v:textbox>
              </v:shape>
            </w:pict>
          </mc:Fallback>
        </mc:AlternateContent>
      </w:r>
      <w:r w:rsidRPr="002C65E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794636" wp14:editId="49877137">
                <wp:simplePos x="0" y="0"/>
                <wp:positionH relativeFrom="column">
                  <wp:posOffset>1819910</wp:posOffset>
                </wp:positionH>
                <wp:positionV relativeFrom="paragraph">
                  <wp:posOffset>0</wp:posOffset>
                </wp:positionV>
                <wp:extent cx="1756410" cy="30416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188932" w14:textId="5E32C8E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25</w:t>
                            </w:r>
                          </w:p>
                          <w:p w14:paraId="12542E8B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94636" id="Text Box 81" o:spid="_x0000_s1059" type="#_x0000_t202" style="position:absolute;left:0;text-align:left;margin-left:143.3pt;margin-top:0;width:138.3pt;height:23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" filled="f" stroked="f" strokeweight=".5pt">
                <v:textbox inset=",0">
                  <w:txbxContent>
                    <w:p w14:paraId="52188932" w14:textId="5E32C8E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25</w:t>
                      </w:r>
                    </w:p>
                    <w:p w14:paraId="12542E8B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65E9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0F1E86" wp14:editId="1B12E8D4">
                <wp:simplePos x="0" y="0"/>
                <wp:positionH relativeFrom="column">
                  <wp:posOffset>3637915</wp:posOffset>
                </wp:positionH>
                <wp:positionV relativeFrom="paragraph">
                  <wp:posOffset>2540</wp:posOffset>
                </wp:positionV>
                <wp:extent cx="1756410" cy="30416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7525F" w14:textId="35E64121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20"/>
                              </w:rPr>
                              <w:t>Gaussiano com sigma = 45</w:t>
                            </w:r>
                          </w:p>
                          <w:p w14:paraId="1E7FE081" w14:textId="77777777" w:rsidR="002C65E9" w:rsidRPr="00767B0C" w:rsidRDefault="002C65E9" w:rsidP="002C65E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F1E86" id="Text Box 82" o:spid="_x0000_s1060" type="#_x0000_t202" style="position:absolute;left:0;text-align:left;margin-left:286.45pt;margin-top:.2pt;width:138.3pt;height:23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" filled="f" stroked="f" strokeweight=".5pt">
                <v:textbox inset=",0">
                  <w:txbxContent>
                    <w:p w14:paraId="4BD7525F" w14:textId="35E64121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20"/>
                        </w:rPr>
                        <w:t>Gaussiano com sigma = 45</w:t>
                      </w:r>
                    </w:p>
                    <w:p w14:paraId="1E7FE081" w14:textId="77777777" w:rsidR="002C65E9" w:rsidRPr="00767B0C" w:rsidRDefault="002C65E9" w:rsidP="002C65E9">
                      <w:pPr>
                        <w:jc w:val="center"/>
                        <w:rPr>
                          <w:color w:val="FFFFFF" w:themeColor="background1"/>
                          <w:sz w:val="20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80C21C" w14:textId="011EA092" w:rsidR="002C65E9" w:rsidRDefault="002C65E9" w:rsidP="002C65E9">
      <w:r>
        <w:rPr>
          <w:noProof/>
        </w:rPr>
        <w:drawing>
          <wp:inline distT="0" distB="0" distL="0" distR="0" wp14:anchorId="2419020D" wp14:editId="4CBB5D53">
            <wp:extent cx="1755648" cy="1755648"/>
            <wp:effectExtent l="0" t="0" r="0" b="0"/>
            <wp:docPr id="77" name="Picture 7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oney_g_5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35C0B15" wp14:editId="77863E77">
            <wp:extent cx="1755648" cy="1755648"/>
            <wp:effectExtent l="0" t="0" r="0" b="0"/>
            <wp:docPr id="78" name="Picture 7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oney_g_25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F88989A" wp14:editId="391C5451">
            <wp:extent cx="1755648" cy="1755648"/>
            <wp:effectExtent l="0" t="0" r="0" b="0"/>
            <wp:docPr id="79" name="Picture 79" descr="A close up of a f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oney_g_4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AA1A" w14:textId="62296FF5" w:rsidR="002C65E9" w:rsidRDefault="002C65E9" w:rsidP="002C65E9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Comparação da imagem “poney.png” com o filtro Gaussiano com diferentes desvios padrão.</w:t>
      </w:r>
    </w:p>
    <w:p w14:paraId="6AB8E258" w14:textId="23C3BE6E" w:rsidR="00686B53" w:rsidRPr="00686B53" w:rsidRDefault="00686B53" w:rsidP="00686B53">
      <w:r>
        <w:tab/>
        <w:t>A imagem “poney.png” foi testada por ser um desenho linear simples, com menos detalhes. Com o filtro h1, aqui, ele pega os detalhes da personagem muito bem, sem ruídos. O filtro h2 nivela um pouco os tons de cinza da imagem e as bordas ainda continuam nítidas (Figura 8). Os filtros h3 e h4 não conseguem pegar bem o contorno da figura, perdendo detalhes como a boca e o nariz da personagem (Figura 9). Os filtros Gaussianos borram a imagem, mas a falta de detalhes faz com que a diferença não seja tão grande como nos outros casos (Figura 10).</w:t>
      </w:r>
    </w:p>
    <w:p w14:paraId="37F9C457" w14:textId="0FA3F382" w:rsidR="00EC49FE" w:rsidRPr="00603861" w:rsidRDefault="00603861" w:rsidP="00603861">
      <w:pPr>
        <w:pStyle w:val="Heading1"/>
      </w:pPr>
      <w:r>
        <w:t>5</w:t>
      </w:r>
      <w:r w:rsidR="00EC49FE" w:rsidRPr="00603861">
        <w:t xml:space="preserve">. </w:t>
      </w:r>
      <w:r w:rsidR="00854E45">
        <w:t>Conclusões</w:t>
      </w:r>
    </w:p>
    <w:p w14:paraId="74A1B22C" w14:textId="7C376088" w:rsidR="00EC49FE" w:rsidRDefault="00854E45">
      <w:r>
        <w:t>Neste trabalho, foram implementados diferentes filtros que manipulam imagens do formato PNG em escala de cinza. A observação dos resultados dos filtros nas imagens mostra as diferentes propriedades que eles apresentam em diferentes níveis de detalhes. Para o caso em que o contorno era importante, transformar a imagem em binária ajudou a deixar os resultados mais visíveis.</w:t>
      </w:r>
    </w:p>
    <w:p w14:paraId="737F316C" w14:textId="7979F9EC" w:rsidR="00686B53" w:rsidRDefault="00686B53">
      <w:r>
        <w:tab/>
        <w:t>O filtro h1, enquanto realça contornos, para figuras com muitos detalhes traz muitos ruídos. Para uma figura simples, ele conseguiu detectar bem esses contornos. O filtro h2 teve uma diferença visual relativamente pequena, borrando bordas em imagens com detalhes e uniformizando a cor no caso da figura mais simples. O filtro h3 realçou traços verticais de borda, enquanto o h4 pegou os horizontais. A combinação dos dois juntava esses traços, mas curvas que tinham propriedades tanto verticais quanto horizontais foram perdidas.  O h3 e h4 juntos se mostraram o melhor filtro de realce de contorno para imagens com mais detalhes. Os filtros Gaussianos, como filtros passa-baixa, borraram a imagem, tendo resultados mais suaves com valores maiores de desvio padrão.</w:t>
      </w:r>
    </w:p>
    <w:p w14:paraId="2E3B4BE9" w14:textId="4BAAA102" w:rsidR="00854E45" w:rsidRDefault="00854E45">
      <w:r>
        <w:tab/>
        <w:t>O programa não trata imagens coloridas e foram usadas poucas imagens preto e branco. Com uma quantidade maior de entradas, pode ser que determinadas observações ficassem mais claras. O projeto, porém, cumpre o escopo proposto na especificação do problema.</w:t>
      </w:r>
    </w:p>
    <w:p w14:paraId="368BCEAE" w14:textId="00120A44" w:rsidR="00EC49FE" w:rsidRDefault="00EC49FE" w:rsidP="00603861">
      <w:pPr>
        <w:pStyle w:val="Heading1"/>
      </w:pPr>
      <w:r>
        <w:t>Refer</w:t>
      </w:r>
      <w:r w:rsidR="00854E45">
        <w:t>ências</w:t>
      </w:r>
    </w:p>
    <w:p w14:paraId="2EED9732" w14:textId="4D77C1A2" w:rsidR="00854E45" w:rsidRDefault="00854E45" w:rsidP="0025722C">
      <w:pPr>
        <w:pStyle w:val="Reference"/>
      </w:pPr>
      <w:proofErr w:type="spellStart"/>
      <w:r>
        <w:t>Mordvintsev</w:t>
      </w:r>
      <w:proofErr w:type="spellEnd"/>
      <w:r>
        <w:t>, A.</w:t>
      </w:r>
      <w:r w:rsidR="00205AD4">
        <w:t xml:space="preserve"> (2013) “Fourier </w:t>
      </w:r>
      <w:proofErr w:type="spellStart"/>
      <w:r w:rsidR="00205AD4">
        <w:t>Transform</w:t>
      </w:r>
      <w:proofErr w:type="spellEnd"/>
      <w:r w:rsidR="00205AD4">
        <w:t xml:space="preserve">”. </w:t>
      </w:r>
      <w:proofErr w:type="spellStart"/>
      <w:r w:rsidR="00205AD4">
        <w:t>OpenCV</w:t>
      </w:r>
      <w:proofErr w:type="spellEnd"/>
      <w:r w:rsidR="00205AD4">
        <w:t xml:space="preserve">-Python </w:t>
      </w:r>
      <w:proofErr w:type="spellStart"/>
      <w:r w:rsidR="00205AD4">
        <w:t>Tutorials</w:t>
      </w:r>
      <w:proofErr w:type="spellEnd"/>
      <w:r w:rsidR="00205AD4">
        <w:t>. Disponível em: &lt;</w:t>
      </w:r>
      <w:r w:rsidR="00205AD4" w:rsidRPr="00205AD4">
        <w:t>https://opencv-python-</w:t>
      </w:r>
      <w:r w:rsidR="00205AD4" w:rsidRPr="00205AD4">
        <w:lastRenderedPageBreak/>
        <w:t>tutroals.readthedocs.io/en/latest/py_tutorials/py_imgproc/py_transforms/py_fourier_transform/py_fourier_transform.html</w:t>
      </w:r>
      <w:r w:rsidR="00205AD4">
        <w:t>&gt;. Consulta em abr. 2019.</w:t>
      </w:r>
    </w:p>
    <w:p w14:paraId="2F30F73A" w14:textId="762A5096" w:rsidR="00205AD4" w:rsidRDefault="00205AD4" w:rsidP="0025722C">
      <w:pPr>
        <w:pStyle w:val="Reference"/>
      </w:pPr>
      <w:proofErr w:type="spellStart"/>
      <w:r>
        <w:t>OpenCV</w:t>
      </w:r>
      <w:proofErr w:type="spellEnd"/>
      <w:r>
        <w:t>. (2015) “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”. Disponível em: &lt;</w:t>
      </w:r>
      <w:proofErr w:type="spellStart"/>
      <w:r w:rsidRPr="00205AD4">
        <w:t>https</w:t>
      </w:r>
      <w:proofErr w:type="spellEnd"/>
      <w:r w:rsidRPr="00205AD4">
        <w:t>://docs.opencv.org/</w:t>
      </w:r>
      <w:r>
        <w:t>&gt;. Acesso em: abr. 2019.</w:t>
      </w:r>
    </w:p>
    <w:p w14:paraId="3F1A47FF" w14:textId="0EDB8C82" w:rsidR="00F97601" w:rsidRPr="00F97601" w:rsidRDefault="00205AD4" w:rsidP="002C65E9">
      <w:pPr>
        <w:pStyle w:val="Reference"/>
      </w:pPr>
      <w:r>
        <w:t>SciPy.org. (2019) “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>”. Disponível em: &lt;</w:t>
      </w:r>
      <w:r w:rsidRPr="00205AD4">
        <w:t xml:space="preserve"> https://docs.scipy.org/doc/numpy/reference/</w:t>
      </w:r>
      <w:r>
        <w:t>&gt;. Acesso em: abr. 2019.</w:t>
      </w:r>
    </w:p>
    <w:p w14:paraId="1C3B9EDF" w14:textId="77777777" w:rsidR="002469A4" w:rsidRDefault="002469A4" w:rsidP="0025722C">
      <w:pPr>
        <w:pStyle w:val="Reference"/>
      </w:pPr>
    </w:p>
    <w:sectPr w:rsidR="002469A4">
      <w:headerReference w:type="even" r:id="rId49"/>
      <w:headerReference w:type="default" r:id="rId50"/>
      <w:footerReference w:type="even" r:id="rId51"/>
      <w:footerReference w:type="first" r:id="rId52"/>
      <w:type w:val="continuous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EA1AA" w14:textId="77777777" w:rsidR="00427BD2" w:rsidRDefault="00427BD2">
      <w:r>
        <w:separator/>
      </w:r>
    </w:p>
  </w:endnote>
  <w:endnote w:type="continuationSeparator" w:id="0">
    <w:p w14:paraId="5C815B9C" w14:textId="77777777" w:rsidR="00427BD2" w:rsidRDefault="00427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1AD56" w14:textId="77777777" w:rsidR="00F97601" w:rsidRPr="0043274F" w:rsidRDefault="00F97601">
    <w:pPr>
      <w:jc w:val="left"/>
      <w:rPr>
        <w:lang w:val="en-US"/>
      </w:rPr>
    </w:pPr>
    <w:r w:rsidRPr="0043274F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134FD" w14:textId="77777777" w:rsidR="00F97601" w:rsidRPr="0043274F" w:rsidRDefault="00F97601">
    <w:pPr>
      <w:rPr>
        <w:lang w:val="en-US"/>
      </w:rPr>
    </w:pPr>
    <w:r w:rsidRPr="0043274F">
      <w:rPr>
        <w:lang w:val="en-US"/>
      </w:rPr>
      <w:t>Proceedings of the XII SIBGRAPI (October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27FBE" w14:textId="77777777" w:rsidR="00F97601" w:rsidRPr="0043274F" w:rsidRDefault="00F97601">
    <w:pPr>
      <w:jc w:val="left"/>
      <w:rPr>
        <w:lang w:val="en-US"/>
      </w:rPr>
    </w:pPr>
    <w:r w:rsidRPr="0043274F">
      <w:rPr>
        <w:lang w:val="en-US"/>
      </w:rPr>
      <w:t>Proceedings of the XII SIBGRAPI (October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C446A" w14:textId="77777777" w:rsidR="00F97601" w:rsidRPr="0043274F" w:rsidRDefault="00F97601">
    <w:pPr>
      <w:rPr>
        <w:lang w:val="en-US"/>
      </w:rPr>
    </w:pPr>
    <w:r w:rsidRPr="0043274F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51149" w14:textId="77777777" w:rsidR="00427BD2" w:rsidRDefault="00427BD2">
      <w:r>
        <w:separator/>
      </w:r>
    </w:p>
  </w:footnote>
  <w:footnote w:type="continuationSeparator" w:id="0">
    <w:p w14:paraId="38A628A6" w14:textId="77777777" w:rsidR="00427BD2" w:rsidRDefault="00427B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601252" w14:textId="77777777" w:rsidR="00F97601" w:rsidRPr="00EC49FE" w:rsidRDefault="00F97601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BABA379" w14:textId="77777777" w:rsidR="00F97601" w:rsidRPr="00EC49FE" w:rsidRDefault="00F97601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9B123" w14:textId="77777777" w:rsidR="00F97601" w:rsidRDefault="00F97601">
    <w:pPr>
      <w:framePr w:wrap="around" w:vAnchor="text" w:hAnchor="margin" w:xAlign="inside" w:y="1"/>
    </w:pPr>
  </w:p>
  <w:p w14:paraId="68FD6434" w14:textId="77777777" w:rsidR="00F97601" w:rsidRDefault="00F97601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68B035" w14:textId="77777777" w:rsidR="00F97601" w:rsidRPr="00EC49FE" w:rsidRDefault="00F97601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53C9554" w14:textId="77777777" w:rsidR="00F97601" w:rsidRPr="00EC49FE" w:rsidRDefault="00F97601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  <w:p w14:paraId="10399A93" w14:textId="77777777" w:rsidR="00F97601" w:rsidRDefault="00F9760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1BCE0" w14:textId="77777777" w:rsidR="00F97601" w:rsidRDefault="00F97601">
    <w:pPr>
      <w:framePr w:wrap="around" w:vAnchor="text" w:hAnchor="margin" w:xAlign="inside" w:y="1"/>
    </w:pPr>
  </w:p>
  <w:p w14:paraId="4887B351" w14:textId="77777777" w:rsidR="00F97601" w:rsidRDefault="00F97601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46947083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79C54CE2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16"/>
  </w:num>
  <w:num w:numId="5">
    <w:abstractNumId w:val="10"/>
  </w:num>
  <w:num w:numId="6">
    <w:abstractNumId w:val="19"/>
  </w:num>
  <w:num w:numId="7">
    <w:abstractNumId w:val="13"/>
  </w:num>
  <w:num w:numId="8">
    <w:abstractNumId w:val="18"/>
  </w:num>
  <w:num w:numId="9">
    <w:abstractNumId w:val="1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FE"/>
    <w:rsid w:val="00011B17"/>
    <w:rsid w:val="00022497"/>
    <w:rsid w:val="000B7D67"/>
    <w:rsid w:val="001028AF"/>
    <w:rsid w:val="001739C0"/>
    <w:rsid w:val="001A222E"/>
    <w:rsid w:val="001B0861"/>
    <w:rsid w:val="001B6973"/>
    <w:rsid w:val="001D4308"/>
    <w:rsid w:val="00205AD4"/>
    <w:rsid w:val="00207BF0"/>
    <w:rsid w:val="0022582D"/>
    <w:rsid w:val="00231090"/>
    <w:rsid w:val="002469A4"/>
    <w:rsid w:val="0025722C"/>
    <w:rsid w:val="00290562"/>
    <w:rsid w:val="002C65E9"/>
    <w:rsid w:val="003112B6"/>
    <w:rsid w:val="0039084B"/>
    <w:rsid w:val="003C25DE"/>
    <w:rsid w:val="003C5D8E"/>
    <w:rsid w:val="003F4556"/>
    <w:rsid w:val="004023B2"/>
    <w:rsid w:val="00427BD2"/>
    <w:rsid w:val="00430BE7"/>
    <w:rsid w:val="0043274F"/>
    <w:rsid w:val="004A4FEF"/>
    <w:rsid w:val="00556B9F"/>
    <w:rsid w:val="00603861"/>
    <w:rsid w:val="00676E05"/>
    <w:rsid w:val="0068092C"/>
    <w:rsid w:val="00686B53"/>
    <w:rsid w:val="00767B0C"/>
    <w:rsid w:val="007C4987"/>
    <w:rsid w:val="00854E45"/>
    <w:rsid w:val="00892EFF"/>
    <w:rsid w:val="008A2C4A"/>
    <w:rsid w:val="008B1055"/>
    <w:rsid w:val="0092301E"/>
    <w:rsid w:val="00977226"/>
    <w:rsid w:val="00977AA5"/>
    <w:rsid w:val="009C66C4"/>
    <w:rsid w:val="00AC3EA9"/>
    <w:rsid w:val="00B06EFE"/>
    <w:rsid w:val="00B16E1E"/>
    <w:rsid w:val="00BC3338"/>
    <w:rsid w:val="00BC700E"/>
    <w:rsid w:val="00BF5730"/>
    <w:rsid w:val="00C10E1F"/>
    <w:rsid w:val="00C3594B"/>
    <w:rsid w:val="00C55DBA"/>
    <w:rsid w:val="00C66FED"/>
    <w:rsid w:val="00CA54BD"/>
    <w:rsid w:val="00CC071E"/>
    <w:rsid w:val="00D15786"/>
    <w:rsid w:val="00D31F30"/>
    <w:rsid w:val="00D769C5"/>
    <w:rsid w:val="00DF0D8B"/>
    <w:rsid w:val="00E40298"/>
    <w:rsid w:val="00E8764C"/>
    <w:rsid w:val="00EC49FE"/>
    <w:rsid w:val="00EE70EF"/>
    <w:rsid w:val="00F30D09"/>
    <w:rsid w:val="00F4437C"/>
    <w:rsid w:val="00F96047"/>
    <w:rsid w:val="00F966A4"/>
    <w:rsid w:val="00F97601"/>
    <w:rsid w:val="00FC4CC4"/>
    <w:rsid w:val="00FC52C2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3E9865"/>
  <w15:chartTrackingRefBased/>
  <w15:docId w15:val="{34EBBB16-2F9A-494A-B737-B3E54817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  <w:lang w:val="pt-BR" w:eastAsia="pt-BR"/>
    </w:rPr>
  </w:style>
  <w:style w:type="paragraph" w:styleId="Heading1">
    <w:name w:val="heading 1"/>
    <w:basedOn w:val="Normal"/>
    <w:next w:val="Normal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Heading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</w:style>
  <w:style w:type="character" w:customStyle="1" w:styleId="AddressChar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itle">
    <w:name w:val="Title"/>
    <w:basedOn w:val="Normal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Caption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HTMLPreformatted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paragraph" w:styleId="BalloonText">
    <w:name w:val="Balloon Text"/>
    <w:basedOn w:val="Normal"/>
    <w:link w:val="BalloonTextChar"/>
    <w:rsid w:val="000B7D67"/>
    <w:pPr>
      <w:spacing w:before="0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link w:val="BalloonText"/>
    <w:rsid w:val="000B7D67"/>
    <w:rPr>
      <w:sz w:val="18"/>
      <w:szCs w:val="18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207BF0"/>
    <w:rPr>
      <w:color w:val="808080"/>
    </w:rPr>
  </w:style>
  <w:style w:type="paragraph" w:styleId="ListParagraph">
    <w:name w:val="List Paragraph"/>
    <w:basedOn w:val="Normal"/>
    <w:uiPriority w:val="34"/>
    <w:qFormat/>
    <w:rsid w:val="00977A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05A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205A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B467668-289F-9B49-94D5-F8862BFB1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C:\DOCUME~1\sirlei\CONFIG~1\Temp\Diretório temporário 2 para template-word.zip\sbc-template.dot</Template>
  <TotalTime>188</TotalTime>
  <Pages>10</Pages>
  <Words>1417</Words>
  <Characters>8077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Instruções aos Autores de Contribuições para o SIBGRAPI</vt:lpstr>
      <vt:lpstr>Instruções aos Autores de Contribuições para o SIBGRAPI</vt:lpstr>
    </vt:vector>
  </TitlesOfParts>
  <Company> </Company>
  <LinksUpToDate>false</LinksUpToDate>
  <CharactersWithSpaces>9476</CharactersWithSpaces>
  <SharedDoc>false</SharedDoc>
  <HLinks>
    <vt:vector size="6" baseType="variant">
      <vt:variant>
        <vt:i4>720975</vt:i4>
      </vt:variant>
      <vt:variant>
        <vt:i4>3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cp:keywords/>
  <cp:lastModifiedBy>Rafael Eiki</cp:lastModifiedBy>
  <cp:revision>6</cp:revision>
  <cp:lastPrinted>2005-03-17T02:14:00Z</cp:lastPrinted>
  <dcterms:created xsi:type="dcterms:W3CDTF">2019-04-17T15:59:00Z</dcterms:created>
  <dcterms:modified xsi:type="dcterms:W3CDTF">2019-05-05T18:46:00Z</dcterms:modified>
</cp:coreProperties>
</file>